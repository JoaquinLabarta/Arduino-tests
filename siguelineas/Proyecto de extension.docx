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321C" w14:textId="77777777" w:rsidR="00526CDE" w:rsidRDefault="00526CDE" w:rsidP="00526CDE">
      <w:pPr>
        <w:pStyle w:val="Subtitle"/>
        <w:ind w:left="0"/>
        <w:jc w:val="left"/>
      </w:pPr>
    </w:p>
    <w:p w14:paraId="79D76A6B" w14:textId="77777777" w:rsidR="00017D79" w:rsidRDefault="00017D79" w:rsidP="00017D79"/>
    <w:p w14:paraId="0B1FE334" w14:textId="77777777" w:rsidR="00017D79" w:rsidRDefault="00017D79" w:rsidP="00017D79"/>
    <w:p w14:paraId="22D4E6CF" w14:textId="77777777" w:rsidR="00017D79" w:rsidRDefault="00017D79" w:rsidP="00017D79"/>
    <w:p w14:paraId="1C8ADBC4" w14:textId="77777777" w:rsidR="00017D79" w:rsidRDefault="00017D79" w:rsidP="00017D79"/>
    <w:p w14:paraId="0CA1E16D" w14:textId="77777777" w:rsidR="00017D79" w:rsidRDefault="00017D79" w:rsidP="00017D79"/>
    <w:p w14:paraId="114DF6E5" w14:textId="77777777" w:rsidR="00017D79" w:rsidRDefault="00017D79" w:rsidP="00017D79"/>
    <w:p w14:paraId="280E049C" w14:textId="77777777" w:rsidR="00017D79" w:rsidRDefault="00017D79" w:rsidP="00017D79"/>
    <w:p w14:paraId="1CA48E40" w14:textId="77777777" w:rsidR="00017D79" w:rsidRDefault="00017D79" w:rsidP="00017D79"/>
    <w:p w14:paraId="315D622B" w14:textId="77777777" w:rsidR="00017D79" w:rsidRDefault="00017D79" w:rsidP="00017D79"/>
    <w:p w14:paraId="1F4DB8C9" w14:textId="77777777" w:rsidR="00017D79" w:rsidRDefault="00017D79" w:rsidP="00017D79"/>
    <w:p w14:paraId="11BD5B8E" w14:textId="77777777" w:rsidR="00017D79" w:rsidRDefault="00017D79" w:rsidP="00017D79"/>
    <w:p w14:paraId="1F37687D" w14:textId="77777777" w:rsidR="00017D79" w:rsidRDefault="00017D79" w:rsidP="00017D79"/>
    <w:p w14:paraId="34F795A4" w14:textId="77777777" w:rsidR="00017D79" w:rsidRPr="00017D79" w:rsidRDefault="00017D79" w:rsidP="00017D79"/>
    <w:p w14:paraId="6B08FAE9" w14:textId="34A7DCEC" w:rsidR="00526CDE" w:rsidRDefault="00C902D8" w:rsidP="00C902D8">
      <w:pPr>
        <w:pStyle w:val="Subtitle"/>
        <w:jc w:val="left"/>
        <w:rPr>
          <w:lang w:val="es-AR"/>
        </w:rPr>
      </w:pPr>
      <w:r w:rsidRPr="00C902D8">
        <w:rPr>
          <w:noProof/>
          <w:lang w:val="es-AR"/>
        </w:rPr>
        <w:drawing>
          <wp:inline distT="0" distB="0" distL="0" distR="0" wp14:anchorId="0BA1C9C4" wp14:editId="3FB30C09">
            <wp:extent cx="3733800" cy="2606546"/>
            <wp:effectExtent l="0" t="0" r="0" b="3810"/>
            <wp:docPr id="610790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126" cy="262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AF79" w14:textId="77777777" w:rsidR="008203AE" w:rsidRPr="008203AE" w:rsidRDefault="008203AE" w:rsidP="008203AE">
      <w:pPr>
        <w:rPr>
          <w:lang w:val="es-AR"/>
        </w:rPr>
      </w:pPr>
    </w:p>
    <w:p w14:paraId="79D769F1" w14:textId="528EA219" w:rsidR="00E279B8" w:rsidRDefault="00000028" w:rsidP="00526CDE">
      <w:pPr>
        <w:pStyle w:val="Subtitle"/>
        <w:ind w:left="0"/>
        <w:jc w:val="left"/>
      </w:pPr>
      <w:r>
        <w:t>Proyecto de extension: Robot siguelineas</w:t>
      </w:r>
    </w:p>
    <w:p w14:paraId="58082FCC" w14:textId="6148E666" w:rsidR="00E279B8" w:rsidRDefault="00000000" w:rsidP="00526CDE">
      <w:pPr>
        <w:pStyle w:val="Informacindecontacto"/>
        <w:ind w:left="0"/>
        <w:jc w:val="left"/>
      </w:pPr>
      <w:sdt>
        <w:sdtPr>
          <w:alias w:val="Escriba el nombre de la empresa:"/>
          <w:tag w:val=""/>
          <w:id w:val="442581965"/>
          <w:placeholder>
            <w:docPart w:val="BB8CC7976E3D4BAA9043B8381F081748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Content>
          <w:r w:rsidR="00000028">
            <w:t>facultad de ingenieria, unlp</w:t>
          </w:r>
        </w:sdtContent>
      </w:sdt>
    </w:p>
    <w:p w14:paraId="25078CD1" w14:textId="250A71E0" w:rsidR="00907CBB" w:rsidRDefault="00000000" w:rsidP="008203AE">
      <w:pPr>
        <w:pStyle w:val="Informacindecontacto"/>
        <w:ind w:left="0"/>
        <w:jc w:val="left"/>
      </w:pPr>
      <w:sdt>
        <w:sdtPr>
          <w:alias w:val="Escriba la dirección de la empresa:"/>
          <w:tag w:val="Escriba la dirección de la empresa:"/>
          <w:id w:val="1489432431"/>
          <w:placeholder>
            <w:docPart w:val="CBE6B77F5CE645DE9AAA153E38A04E0D"/>
          </w:placeholder>
          <w:dataBinding w:prefixMappings="xmlns:ns0='http://schemas.microsoft.com/office/2006/coverPageProps' " w:xpath="/ns0:CoverPageProperties[1]/ns0:CompanyAddress[1]" w:storeItemID="{55AF091B-3C7A-41E3-B477-F2FDAA23CFDA}"/>
          <w15:appearance w15:val="hidden"/>
          <w:text/>
        </w:sdtPr>
        <w:sdtContent>
          <w:r w:rsidR="00526CDE">
            <w:t>cdr.fiunlp@gmail.com</w:t>
          </w:r>
        </w:sdtContent>
      </w:sdt>
    </w:p>
    <w:p w14:paraId="0C2BB9EE" w14:textId="77777777" w:rsidR="00256573" w:rsidRDefault="00256573" w:rsidP="00E279B8">
      <w:pPr>
        <w:rPr>
          <w:noProof/>
        </w:rPr>
      </w:pPr>
    </w:p>
    <w:p w14:paraId="12E7182B" w14:textId="63CCA0AC" w:rsidR="00526CDE" w:rsidRDefault="00526CDE" w:rsidP="00526CDE">
      <w:pPr>
        <w:pStyle w:val="Heading2"/>
        <w:ind w:left="0"/>
      </w:pPr>
      <w:r>
        <w:t>¿QUE ES UN SIGUELINEAS?</w:t>
      </w:r>
    </w:p>
    <w:p w14:paraId="334C5860" w14:textId="47BEA62C" w:rsidR="00526CDE" w:rsidRPr="00526CDE" w:rsidRDefault="00526CDE" w:rsidP="00526CDE">
      <w:pPr>
        <w:ind w:left="0"/>
        <w:rPr>
          <w:lang w:val="es-AR"/>
        </w:rPr>
      </w:pPr>
      <w:r w:rsidRPr="00000028">
        <w:rPr>
          <w:lang w:val="es-AR"/>
        </w:rPr>
        <w:t xml:space="preserve">El siguelíneas es un </w:t>
      </w:r>
      <w:r w:rsidR="00DF3C1F">
        <w:rPr>
          <w:lang w:val="es-AR"/>
        </w:rPr>
        <w:t>robot</w:t>
      </w:r>
      <w:r w:rsidRPr="00000028">
        <w:rPr>
          <w:lang w:val="es-AR"/>
        </w:rPr>
        <w:t xml:space="preserve"> que detecta y sigue una línea </w:t>
      </w:r>
      <w:r>
        <w:rPr>
          <w:lang w:val="es-AR"/>
        </w:rPr>
        <w:t>blanca</w:t>
      </w:r>
      <w:r w:rsidRPr="00000028">
        <w:rPr>
          <w:lang w:val="es-AR"/>
        </w:rPr>
        <w:t xml:space="preserve"> sobre un fondo </w:t>
      </w:r>
      <w:r>
        <w:rPr>
          <w:lang w:val="es-AR"/>
        </w:rPr>
        <w:t>negro</w:t>
      </w:r>
      <w:r w:rsidRPr="00000028">
        <w:rPr>
          <w:lang w:val="es-AR"/>
        </w:rPr>
        <w:t xml:space="preserve"> utilizando sensores infrarrojos</w:t>
      </w:r>
      <w:r w:rsidR="00D66335">
        <w:rPr>
          <w:lang w:val="es-AR"/>
        </w:rPr>
        <w:t xml:space="preserve"> y </w:t>
      </w:r>
      <w:r w:rsidR="00F301B8">
        <w:rPr>
          <w:lang w:val="es-AR"/>
        </w:rPr>
        <w:t xml:space="preserve">lógica de </w:t>
      </w:r>
      <w:r w:rsidR="00D66335">
        <w:rPr>
          <w:lang w:val="es-AR"/>
        </w:rPr>
        <w:t>control PID</w:t>
      </w:r>
      <w:r w:rsidRPr="00000028">
        <w:rPr>
          <w:lang w:val="es-AR"/>
        </w:rPr>
        <w:t xml:space="preserve">. </w:t>
      </w:r>
      <w:r w:rsidR="009C1150">
        <w:rPr>
          <w:lang w:val="es-AR"/>
        </w:rPr>
        <w:t>El</w:t>
      </w:r>
      <w:r w:rsidRPr="00000028">
        <w:rPr>
          <w:lang w:val="es-AR"/>
        </w:rPr>
        <w:t xml:space="preserve"> proyecto tiene como objetivo introducir conceptos de electrónica, programación y control lógico mediante un</w:t>
      </w:r>
      <w:r w:rsidR="009C1150">
        <w:rPr>
          <w:lang w:val="es-AR"/>
        </w:rPr>
        <w:t xml:space="preserve">a aplicación </w:t>
      </w:r>
      <w:r w:rsidRPr="00000028">
        <w:rPr>
          <w:lang w:val="es-AR"/>
        </w:rPr>
        <w:t>funcional y didáctic</w:t>
      </w:r>
      <w:r w:rsidR="009C1150">
        <w:rPr>
          <w:lang w:val="es-AR"/>
        </w:rPr>
        <w:t>a</w:t>
      </w:r>
      <w:r w:rsidRPr="00000028">
        <w:rPr>
          <w:lang w:val="es-AR"/>
        </w:rPr>
        <w:t>.</w:t>
      </w:r>
    </w:p>
    <w:p w14:paraId="2DB1E1DA" w14:textId="3803284F" w:rsidR="00907CBB" w:rsidRDefault="00000000" w:rsidP="001E1916">
      <w:pPr>
        <w:pStyle w:val="Heading1"/>
        <w:pageBreakBefore/>
        <w:ind w:left="74" w:right="74"/>
      </w:pPr>
      <w:sdt>
        <w:sdtPr>
          <w:alias w:val="Escriba el título:"/>
          <w:tag w:val=""/>
          <w:id w:val="1901021919"/>
          <w:placeholder>
            <w:docPart w:val="340F87D90A5043E2ACE49B7F571E1476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Content>
          <w:r w:rsidR="00000028">
            <w:t>Introduccion</w:t>
          </w:r>
        </w:sdtContent>
      </w:sdt>
    </w:p>
    <w:p w14:paraId="3214D299" w14:textId="7BC13F90" w:rsidR="00000028" w:rsidRPr="00000028" w:rsidRDefault="00000028" w:rsidP="00000028">
      <w:pPr>
        <w:pStyle w:val="Heading2"/>
      </w:pPr>
      <w:r>
        <w:t>¿QUE necesitamos?</w:t>
      </w:r>
    </w:p>
    <w:p w14:paraId="626DFBD4" w14:textId="112527B6" w:rsidR="00907CBB" w:rsidRDefault="00000028">
      <w:pPr>
        <w:pStyle w:val="Heading3"/>
      </w:pPr>
      <w:r>
        <w:t>tabla de componentes</w:t>
      </w:r>
    </w:p>
    <w:tbl>
      <w:tblPr>
        <w:tblStyle w:val="Tabladecuadrcula1Claro-nfasis21"/>
        <w:tblW w:w="5000" w:type="pct"/>
        <w:tblCellMar>
          <w:left w:w="0" w:type="dxa"/>
          <w:right w:w="0" w:type="dxa"/>
        </w:tblCellMar>
        <w:tblLook w:val="06A0" w:firstRow="1" w:lastRow="0" w:firstColumn="1" w:lastColumn="0" w:noHBand="1" w:noVBand="1"/>
        <w:tblDescription w:val="Tabla de comunicación del proyecto para introducir detalles "/>
      </w:tblPr>
      <w:tblGrid>
        <w:gridCol w:w="2261"/>
        <w:gridCol w:w="1109"/>
        <w:gridCol w:w="3006"/>
        <w:gridCol w:w="2645"/>
      </w:tblGrid>
      <w:tr w:rsidR="00A554DC" w14:paraId="2914D0FE" w14:textId="348CC444" w:rsidTr="00526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  <w:tcBorders>
              <w:top w:val="nil"/>
              <w:left w:val="nil"/>
            </w:tcBorders>
            <w:vAlign w:val="bottom"/>
          </w:tcPr>
          <w:p w14:paraId="3062D101" w14:textId="15D44124" w:rsidR="00526CDE" w:rsidRDefault="00526CDE">
            <w:pPr>
              <w:pStyle w:val="Textodelatabla"/>
            </w:pPr>
            <w:r>
              <w:t>Componente</w:t>
            </w:r>
          </w:p>
        </w:tc>
        <w:tc>
          <w:tcPr>
            <w:tcW w:w="1109" w:type="dxa"/>
            <w:tcBorders>
              <w:top w:val="nil"/>
            </w:tcBorders>
            <w:vAlign w:val="bottom"/>
          </w:tcPr>
          <w:p w14:paraId="59F8D6CC" w14:textId="31D3B10C" w:rsidR="00526CDE" w:rsidRDefault="00526CDE">
            <w:pPr>
              <w:pStyle w:val="Textodelatab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3006" w:type="dxa"/>
            <w:tcBorders>
              <w:top w:val="nil"/>
            </w:tcBorders>
            <w:vAlign w:val="bottom"/>
          </w:tcPr>
          <w:p w14:paraId="3A553C3B" w14:textId="2C52AD60" w:rsidR="00526CDE" w:rsidRDefault="00526CDE">
            <w:pPr>
              <w:pStyle w:val="Textodelatab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645" w:type="dxa"/>
            <w:tcBorders>
              <w:top w:val="nil"/>
            </w:tcBorders>
          </w:tcPr>
          <w:p w14:paraId="17523448" w14:textId="6E6B094D" w:rsidR="00526CDE" w:rsidRDefault="00526CDE">
            <w:pPr>
              <w:pStyle w:val="Textodelatab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Imagen</w:t>
            </w:r>
          </w:p>
        </w:tc>
      </w:tr>
      <w:tr w:rsidR="00A554DC" w14:paraId="60F043F2" w14:textId="47AC5DE3" w:rsidTr="00526C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  <w:tcBorders>
              <w:left w:val="nil"/>
            </w:tcBorders>
          </w:tcPr>
          <w:p w14:paraId="1EA256E6" w14:textId="27A54553" w:rsidR="00526CDE" w:rsidRDefault="00526CDE" w:rsidP="00526CDE">
            <w:pPr>
              <w:pStyle w:val="Textodelatabla"/>
            </w:pPr>
            <w:r>
              <w:t>Placa Arduino UNO (o similar)</w:t>
            </w:r>
          </w:p>
        </w:tc>
        <w:tc>
          <w:tcPr>
            <w:tcW w:w="1109" w:type="dxa"/>
          </w:tcPr>
          <w:p w14:paraId="54EC78FD" w14:textId="7900B72A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006" w:type="dxa"/>
          </w:tcPr>
          <w:p w14:paraId="0EEA6E09" w14:textId="04A97A42" w:rsidR="00526CDE" w:rsidRDefault="009C1150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 el “cerebro” de nuestro robot.</w:t>
            </w:r>
          </w:p>
        </w:tc>
        <w:tc>
          <w:tcPr>
            <w:tcW w:w="2645" w:type="dxa"/>
          </w:tcPr>
          <w:p w14:paraId="3A9A9BFE" w14:textId="58506A18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02FBA4" wp14:editId="4C7299E7">
                  <wp:extent cx="1416621" cy="899160"/>
                  <wp:effectExtent l="0" t="0" r="0" b="0"/>
                  <wp:docPr id="1325883161" name="Picture 5" descr="The Arduino UNO 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The Arduino UNO bo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182" cy="905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54DC" w14:paraId="7EB12F48" w14:textId="585F2089" w:rsidTr="00526C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  <w:tcBorders>
              <w:left w:val="nil"/>
            </w:tcBorders>
          </w:tcPr>
          <w:p w14:paraId="7C6B77D2" w14:textId="19844CE7" w:rsidR="00526CDE" w:rsidRDefault="00526CDE" w:rsidP="00526CDE">
            <w:pPr>
              <w:pStyle w:val="Textodelatabla"/>
            </w:pPr>
            <w:r>
              <w:t>Sensor infrarrojo digital (</w:t>
            </w:r>
            <w:r w:rsidRPr="00000028">
              <w:t>TCRT5000</w:t>
            </w:r>
            <w:r>
              <w:t>)</w:t>
            </w:r>
          </w:p>
        </w:tc>
        <w:tc>
          <w:tcPr>
            <w:tcW w:w="1109" w:type="dxa"/>
          </w:tcPr>
          <w:p w14:paraId="41E0BC7C" w14:textId="1B5F9678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3006" w:type="dxa"/>
          </w:tcPr>
          <w:p w14:paraId="65ABAB00" w14:textId="69BE1A82" w:rsidR="00526CDE" w:rsidRDefault="009C1150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Estos sensores d</w:t>
            </w:r>
            <w:r w:rsidR="00526CDE">
              <w:t xml:space="preserve">etectan la línea blanca, </w:t>
            </w:r>
            <w:r>
              <w:t>a través de emisión y recepción de luz infrarroja.</w:t>
            </w:r>
          </w:p>
        </w:tc>
        <w:tc>
          <w:tcPr>
            <w:tcW w:w="2645" w:type="dxa"/>
          </w:tcPr>
          <w:p w14:paraId="547009A0" w14:textId="680B9161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ED52EFD" wp14:editId="08F2F1A6">
                  <wp:extent cx="1371600" cy="883310"/>
                  <wp:effectExtent l="0" t="0" r="0" b="0"/>
                  <wp:docPr id="101895862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751" cy="8962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54DC" w14:paraId="417DC538" w14:textId="692E2181" w:rsidTr="00526C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  <w:tcBorders>
              <w:left w:val="nil"/>
            </w:tcBorders>
          </w:tcPr>
          <w:p w14:paraId="6E6FCF0B" w14:textId="1E744CA0" w:rsidR="00526CDE" w:rsidRDefault="00526CDE" w:rsidP="00526CDE">
            <w:pPr>
              <w:pStyle w:val="Textodelatabla"/>
            </w:pPr>
            <w:r>
              <w:t>Driver L298N</w:t>
            </w:r>
            <w:r w:rsidR="009C1150">
              <w:t xml:space="preserve">     (Puente H)</w:t>
            </w:r>
          </w:p>
        </w:tc>
        <w:tc>
          <w:tcPr>
            <w:tcW w:w="1109" w:type="dxa"/>
          </w:tcPr>
          <w:p w14:paraId="5266DCCB" w14:textId="680787B3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006" w:type="dxa"/>
          </w:tcPr>
          <w:p w14:paraId="4F314511" w14:textId="29134AB5" w:rsidR="00526CDE" w:rsidRDefault="009C1150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Controla</w:t>
            </w:r>
            <w:r w:rsidR="00526CDE">
              <w:t xml:space="preserve"> los motores y el movimiento del robot</w:t>
            </w:r>
            <w:r>
              <w:t>.</w:t>
            </w:r>
          </w:p>
        </w:tc>
        <w:tc>
          <w:tcPr>
            <w:tcW w:w="2645" w:type="dxa"/>
          </w:tcPr>
          <w:p w14:paraId="29C83EA9" w14:textId="1E7BD4F1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EFFBF66" wp14:editId="58F268AE">
                  <wp:extent cx="1200813" cy="1158240"/>
                  <wp:effectExtent l="0" t="0" r="0" b="3810"/>
                  <wp:docPr id="1936124222" name="Picture 9" descr="Proyecto 20 – Control de placa driver de motores L298N con Arduino |  Hellbot Proyect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royecto 20 – Control de placa driver de motores L298N con Arduino |  Hellbot Proyect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4098" cy="1171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54DC" w14:paraId="143228B8" w14:textId="0218A959" w:rsidTr="00526C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  <w:tcBorders>
              <w:left w:val="nil"/>
            </w:tcBorders>
          </w:tcPr>
          <w:p w14:paraId="1103D841" w14:textId="65897D52" w:rsidR="00526CDE" w:rsidRDefault="00526CDE" w:rsidP="00526CDE">
            <w:pPr>
              <w:pStyle w:val="Textodelatabla"/>
            </w:pPr>
            <w:r>
              <w:t>Motor de Corriente Continua con Ruedas</w:t>
            </w:r>
          </w:p>
        </w:tc>
        <w:tc>
          <w:tcPr>
            <w:tcW w:w="1109" w:type="dxa"/>
          </w:tcPr>
          <w:p w14:paraId="5B8BE019" w14:textId="7CD61DD1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006" w:type="dxa"/>
          </w:tcPr>
          <w:p w14:paraId="2020F88C" w14:textId="5D7C17C9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Encargado de darle tracción a las ruedas</w:t>
            </w:r>
            <w:r w:rsidR="009C1150">
              <w:t xml:space="preserve"> y poder mover el robot.</w:t>
            </w:r>
          </w:p>
        </w:tc>
        <w:tc>
          <w:tcPr>
            <w:tcW w:w="2645" w:type="dxa"/>
          </w:tcPr>
          <w:p w14:paraId="0725678B" w14:textId="6C78CA33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B93E0E9" wp14:editId="76CCC5EC">
                  <wp:extent cx="1066800" cy="965509"/>
                  <wp:effectExtent l="0" t="0" r="0" b="6350"/>
                  <wp:docPr id="407753907" name="Picture 10" descr="Arduino y mBlock: &quot;Controlando motores de corriente continua mediante el  driver L298N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Arduino y mBlock: &quot;Controlando motores de corriente continua mediante el  driver L298N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931" cy="970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54DC" w14:paraId="74270C26" w14:textId="4101F96B" w:rsidTr="00526C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  <w:tcBorders>
              <w:left w:val="nil"/>
            </w:tcBorders>
          </w:tcPr>
          <w:p w14:paraId="6350E732" w14:textId="541BA38A" w:rsidR="00526CDE" w:rsidRDefault="00526CDE" w:rsidP="00526CDE">
            <w:pPr>
              <w:pStyle w:val="Textodelatabla"/>
            </w:pPr>
            <w:r>
              <w:t>Batería o fuente</w:t>
            </w:r>
            <w:r w:rsidR="00A554DC">
              <w:t xml:space="preserve"> de alimentación</w:t>
            </w:r>
          </w:p>
        </w:tc>
        <w:tc>
          <w:tcPr>
            <w:tcW w:w="1109" w:type="dxa"/>
          </w:tcPr>
          <w:p w14:paraId="31C24687" w14:textId="0CA16F32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006" w:type="dxa"/>
          </w:tcPr>
          <w:p w14:paraId="051868F6" w14:textId="4115C872" w:rsidR="00526CDE" w:rsidRDefault="003C1308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Nos dará la alimentación de tensión que necesitamos.</w:t>
            </w:r>
          </w:p>
        </w:tc>
        <w:tc>
          <w:tcPr>
            <w:tcW w:w="2645" w:type="dxa"/>
          </w:tcPr>
          <w:p w14:paraId="03CA5801" w14:textId="17D9CC71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7031855" wp14:editId="35296F8B">
                  <wp:extent cx="1440180" cy="768847"/>
                  <wp:effectExtent l="0" t="0" r="7620" b="0"/>
                  <wp:docPr id="1055815472" name="Picture 11" descr="Batería Litio Polímero Lipo 7.4v 1300mah 35c Drones Airsoft | Mercado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Batería Litio Polímero Lipo 7.4v 1300mah 35c Drones Airsoft | Mercado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8451" cy="778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54DC" w14:paraId="0BBF90F6" w14:textId="049ED644" w:rsidTr="00526C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  <w:tcBorders>
              <w:left w:val="nil"/>
            </w:tcBorders>
          </w:tcPr>
          <w:p w14:paraId="1909F3DC" w14:textId="248C786F" w:rsidR="00526CDE" w:rsidRDefault="00526CDE" w:rsidP="00526CDE">
            <w:pPr>
              <w:pStyle w:val="Textodelatabla"/>
            </w:pPr>
            <w:r>
              <w:t>Chasis impreso o armado</w:t>
            </w:r>
          </w:p>
        </w:tc>
        <w:tc>
          <w:tcPr>
            <w:tcW w:w="1109" w:type="dxa"/>
          </w:tcPr>
          <w:p w14:paraId="2DDD01AF" w14:textId="5D2FADA9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006" w:type="dxa"/>
          </w:tcPr>
          <w:p w14:paraId="12966A59" w14:textId="02683E50" w:rsidR="00526CDE" w:rsidRDefault="003C1308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 el chasis del robot, es decir, su estructura física.</w:t>
            </w:r>
          </w:p>
        </w:tc>
        <w:tc>
          <w:tcPr>
            <w:tcW w:w="2645" w:type="dxa"/>
          </w:tcPr>
          <w:p w14:paraId="5C8E8F25" w14:textId="270F7095" w:rsidR="00526CDE" w:rsidRDefault="00A554DC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54DC">
              <w:drawing>
                <wp:inline distT="0" distB="0" distL="0" distR="0" wp14:anchorId="165ED7FA" wp14:editId="76AABC9A">
                  <wp:extent cx="1539240" cy="866142"/>
                  <wp:effectExtent l="0" t="0" r="3810" b="0"/>
                  <wp:docPr id="1535708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7089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632" cy="870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54DC" w14:paraId="6539F54C" w14:textId="21DCC300" w:rsidTr="00526C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  <w:tcBorders>
              <w:left w:val="nil"/>
            </w:tcBorders>
          </w:tcPr>
          <w:p w14:paraId="396585A5" w14:textId="35DD4400" w:rsidR="00526CDE" w:rsidRDefault="00526CDE" w:rsidP="00526CDE">
            <w:pPr>
              <w:pStyle w:val="Textodelatabla"/>
            </w:pPr>
            <w:r>
              <w:t>Cables – Precintos - Tornillos</w:t>
            </w:r>
          </w:p>
        </w:tc>
        <w:tc>
          <w:tcPr>
            <w:tcW w:w="1109" w:type="dxa"/>
          </w:tcPr>
          <w:p w14:paraId="06C4EC0D" w14:textId="72ECD897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Varios</w:t>
            </w:r>
          </w:p>
        </w:tc>
        <w:tc>
          <w:tcPr>
            <w:tcW w:w="3006" w:type="dxa"/>
          </w:tcPr>
          <w:p w14:paraId="4BA071C8" w14:textId="293032E5" w:rsidR="00526CDE" w:rsidRDefault="00447582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Elementos necesarios</w:t>
            </w:r>
            <w:r w:rsidR="00526CDE">
              <w:t xml:space="preserve"> para el armado del chasis</w:t>
            </w:r>
            <w:r>
              <w:t>.</w:t>
            </w:r>
          </w:p>
        </w:tc>
        <w:tc>
          <w:tcPr>
            <w:tcW w:w="2645" w:type="dxa"/>
          </w:tcPr>
          <w:p w14:paraId="2D318887" w14:textId="648D5A33" w:rsidR="00526CDE" w:rsidRDefault="00526CDE" w:rsidP="00526CDE">
            <w:pPr>
              <w:pStyle w:val="Textodelatab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4346C66" wp14:editId="4F7F29DA">
                  <wp:extent cx="1226820" cy="905773"/>
                  <wp:effectExtent l="0" t="0" r="0" b="8890"/>
                  <wp:docPr id="223265604" name="Picture 12" descr="Cable Dupont Macho Hembra 40 Unidad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Cable Dupont Macho Hembra 40 Unidad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233" cy="928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3F7B3A" w14:textId="3BABCDEF" w:rsidR="00907CBB" w:rsidRDefault="003C1308" w:rsidP="00B55F12">
      <w:pPr>
        <w:pStyle w:val="Heading2"/>
      </w:pPr>
      <w:r>
        <w:lastRenderedPageBreak/>
        <w:t>Diagrama de conexiones</w:t>
      </w:r>
    </w:p>
    <w:p w14:paraId="6B673004" w14:textId="440E75CD" w:rsidR="00907CBB" w:rsidRDefault="003C1308">
      <w:r>
        <w:t>El objetivo de estos diagramas es modelar como seria el conexionado de los componentes individuales con nuestra placa Arduino</w:t>
      </w:r>
      <w:r w:rsidR="00F627E4">
        <w:t xml:space="preserve"> UNO</w:t>
      </w:r>
      <w:r>
        <w:t xml:space="preserve">. La integración de todos </w:t>
      </w:r>
      <w:r w:rsidR="00432F75">
        <w:t>los elementos</w:t>
      </w:r>
      <w:r>
        <w:t xml:space="preserve"> podría llevar algunas reconexiones </w:t>
      </w:r>
      <w:r w:rsidR="00F346E2">
        <w:t xml:space="preserve">con respecto a las figuras </w:t>
      </w:r>
      <w:r>
        <w:t>para su correcto funcionamiento.</w:t>
      </w:r>
      <w:r w:rsidR="008203AE">
        <w:t xml:space="preserve"> </w:t>
      </w:r>
    </w:p>
    <w:p w14:paraId="6351A746" w14:textId="77777777" w:rsidR="00447582" w:rsidRDefault="003C1308" w:rsidP="00447582">
      <w:pPr>
        <w:keepNext/>
      </w:pPr>
      <w:r w:rsidRPr="003C1308">
        <w:rPr>
          <w:rStyle w:val="Strong"/>
          <w:noProof/>
        </w:rPr>
        <w:drawing>
          <wp:inline distT="0" distB="0" distL="0" distR="0" wp14:anchorId="0E1A493A" wp14:editId="0079B5EA">
            <wp:extent cx="6410650" cy="2075329"/>
            <wp:effectExtent l="0" t="0" r="0" b="1270"/>
            <wp:docPr id="9867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4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1224" cy="208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A6B2" w14:textId="5F80637F" w:rsidR="00017D79" w:rsidRDefault="00447582" w:rsidP="00017D79">
      <w:pPr>
        <w:pStyle w:val="Caption"/>
        <w:jc w:val="center"/>
      </w:pPr>
      <w:r>
        <w:t xml:space="preserve">Figura </w:t>
      </w:r>
      <w:fldSimple w:instr=" SEQ Figura \* ARABIC ">
        <w:r w:rsidR="00CE7633">
          <w:rPr>
            <w:noProof/>
          </w:rPr>
          <w:t>1</w:t>
        </w:r>
      </w:fldSimple>
      <w:r>
        <w:t>: conexión del puente h</w:t>
      </w:r>
      <w:r w:rsidR="00F627E4">
        <w:t xml:space="preserve"> con </w:t>
      </w:r>
      <w:r w:rsidR="005B1F85">
        <w:t>Arduino</w:t>
      </w:r>
    </w:p>
    <w:p w14:paraId="4B914A5D" w14:textId="77777777" w:rsidR="005E02FA" w:rsidRPr="005E02FA" w:rsidRDefault="005E02FA" w:rsidP="005E02FA"/>
    <w:p w14:paraId="62FEA65E" w14:textId="77777777" w:rsidR="00017D79" w:rsidRPr="00017D79" w:rsidRDefault="00017D79" w:rsidP="00017D79"/>
    <w:p w14:paraId="2A6BB4E2" w14:textId="77777777" w:rsidR="008203AE" w:rsidRDefault="008203AE" w:rsidP="00A554DC">
      <w:pPr>
        <w:keepNext/>
        <w:jc w:val="center"/>
      </w:pPr>
      <w:r w:rsidRPr="008203AE">
        <w:rPr>
          <w:noProof/>
        </w:rPr>
        <w:drawing>
          <wp:inline distT="0" distB="0" distL="0" distR="0" wp14:anchorId="749DA204" wp14:editId="1BA886E0">
            <wp:extent cx="2202180" cy="2252317"/>
            <wp:effectExtent l="0" t="0" r="7620" b="0"/>
            <wp:docPr id="133262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26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5714" cy="225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2FAF" w14:textId="0E0814B0" w:rsidR="008203AE" w:rsidRDefault="008203AE" w:rsidP="00A554DC">
      <w:pPr>
        <w:pStyle w:val="Caption"/>
        <w:jc w:val="center"/>
      </w:pPr>
      <w:r>
        <w:t xml:space="preserve">Figura </w:t>
      </w:r>
      <w:fldSimple w:instr=" SEQ Figura \* ARABIC ">
        <w:r w:rsidR="00CE7633">
          <w:rPr>
            <w:noProof/>
          </w:rPr>
          <w:t>2</w:t>
        </w:r>
      </w:fldSimple>
      <w:r>
        <w:t>: conexión sensores infrarrojos</w:t>
      </w:r>
      <w:r w:rsidR="00F627E4">
        <w:t xml:space="preserve"> con el </w:t>
      </w:r>
      <w:r w:rsidR="005B1F85">
        <w:t>Arduino</w:t>
      </w:r>
    </w:p>
    <w:p w14:paraId="7F7F7C14" w14:textId="77777777" w:rsidR="00CB7E38" w:rsidRDefault="00CB7E38" w:rsidP="00CB7E38">
      <w:pPr>
        <w:pStyle w:val="Heading2"/>
      </w:pPr>
    </w:p>
    <w:p w14:paraId="0B02C813" w14:textId="77777777" w:rsidR="00CB7E38" w:rsidRDefault="00CB7E38" w:rsidP="00CB7E38">
      <w:pPr>
        <w:pStyle w:val="Heading2"/>
      </w:pPr>
    </w:p>
    <w:p w14:paraId="72BD2E26" w14:textId="2624B941" w:rsidR="00CB7E38" w:rsidRDefault="00CB7E38" w:rsidP="00B265C4">
      <w:pPr>
        <w:pStyle w:val="Heading2"/>
        <w:ind w:left="0"/>
      </w:pPr>
    </w:p>
    <w:p w14:paraId="60E589CE" w14:textId="77777777" w:rsidR="00B265C4" w:rsidRDefault="00B265C4" w:rsidP="00B265C4"/>
    <w:p w14:paraId="3C0BE11C" w14:textId="77777777" w:rsidR="00B265C4" w:rsidRDefault="00B265C4" w:rsidP="00B265C4"/>
    <w:p w14:paraId="46E8F2C2" w14:textId="77777777" w:rsidR="00CB7E38" w:rsidRDefault="00CB7E38" w:rsidP="000F5255">
      <w:pPr>
        <w:pStyle w:val="Heading2"/>
        <w:ind w:left="0"/>
      </w:pPr>
    </w:p>
    <w:p w14:paraId="51B3A1F0" w14:textId="77777777" w:rsidR="000F5255" w:rsidRPr="000F5255" w:rsidRDefault="000F5255" w:rsidP="000F5255"/>
    <w:p w14:paraId="56ED71B4" w14:textId="5EA04E4E" w:rsidR="00CB7E38" w:rsidRDefault="00CB7E38" w:rsidP="00CB7E38">
      <w:pPr>
        <w:pStyle w:val="Heading2"/>
      </w:pPr>
      <w:r>
        <w:lastRenderedPageBreak/>
        <w:t>Tabla de conexiones con el arduino</w:t>
      </w:r>
    </w:p>
    <w:tbl>
      <w:tblPr>
        <w:tblStyle w:val="TableGrid"/>
        <w:tblW w:w="6133" w:type="dxa"/>
        <w:tblInd w:w="72" w:type="dxa"/>
        <w:tblLook w:val="04A0" w:firstRow="1" w:lastRow="0" w:firstColumn="1" w:lastColumn="0" w:noHBand="0" w:noVBand="1"/>
      </w:tblPr>
      <w:tblGrid>
        <w:gridCol w:w="1363"/>
        <w:gridCol w:w="2160"/>
        <w:gridCol w:w="2610"/>
      </w:tblGrid>
      <w:tr w:rsidR="00A554DC" w14:paraId="4562A22C" w14:textId="77777777" w:rsidTr="00A554DC">
        <w:tc>
          <w:tcPr>
            <w:tcW w:w="1363" w:type="dxa"/>
          </w:tcPr>
          <w:p w14:paraId="6E2FDFB4" w14:textId="77777777" w:rsidR="00A554DC" w:rsidRDefault="00A554DC" w:rsidP="00000841">
            <w:pPr>
              <w:ind w:left="0"/>
            </w:pPr>
            <w:r>
              <w:t>Pin Arduino</w:t>
            </w:r>
          </w:p>
        </w:tc>
        <w:tc>
          <w:tcPr>
            <w:tcW w:w="2160" w:type="dxa"/>
          </w:tcPr>
          <w:p w14:paraId="3DA5EA03" w14:textId="77777777" w:rsidR="00A554DC" w:rsidRDefault="00A554DC" w:rsidP="00000841">
            <w:pPr>
              <w:ind w:left="0"/>
            </w:pPr>
            <w:r>
              <w:t>Nombre en el código</w:t>
            </w:r>
          </w:p>
        </w:tc>
        <w:tc>
          <w:tcPr>
            <w:tcW w:w="2610" w:type="dxa"/>
          </w:tcPr>
          <w:p w14:paraId="210F450A" w14:textId="77777777" w:rsidR="00A554DC" w:rsidRDefault="00A554DC" w:rsidP="00000841">
            <w:pPr>
              <w:ind w:left="0"/>
            </w:pPr>
            <w:r>
              <w:t>Componente conectado</w:t>
            </w:r>
          </w:p>
        </w:tc>
      </w:tr>
      <w:tr w:rsidR="00A554DC" w14:paraId="18BE675C" w14:textId="77777777" w:rsidTr="00A554DC">
        <w:tc>
          <w:tcPr>
            <w:tcW w:w="1363" w:type="dxa"/>
          </w:tcPr>
          <w:p w14:paraId="73F45B7B" w14:textId="4E8236C5" w:rsidR="00A554DC" w:rsidRDefault="00A554DC" w:rsidP="00000841">
            <w:pPr>
              <w:ind w:left="0"/>
            </w:pPr>
            <w:r>
              <w:t>A0</w:t>
            </w:r>
          </w:p>
        </w:tc>
        <w:tc>
          <w:tcPr>
            <w:tcW w:w="2160" w:type="dxa"/>
          </w:tcPr>
          <w:p w14:paraId="0066744D" w14:textId="77777777" w:rsidR="00A554DC" w:rsidRDefault="00A554DC" w:rsidP="00000841">
            <w:pPr>
              <w:ind w:left="0"/>
            </w:pPr>
            <w:r>
              <w:t>Sensores[0]</w:t>
            </w:r>
          </w:p>
        </w:tc>
        <w:tc>
          <w:tcPr>
            <w:tcW w:w="2610" w:type="dxa"/>
          </w:tcPr>
          <w:p w14:paraId="75884FC3" w14:textId="77777777" w:rsidR="00A554DC" w:rsidRDefault="00A554DC" w:rsidP="00000841">
            <w:pPr>
              <w:ind w:left="0"/>
            </w:pPr>
            <w:r>
              <w:t>Sensor izquierdo</w:t>
            </w:r>
          </w:p>
        </w:tc>
      </w:tr>
      <w:tr w:rsidR="00A554DC" w14:paraId="52F16D19" w14:textId="77777777" w:rsidTr="00A554DC">
        <w:tc>
          <w:tcPr>
            <w:tcW w:w="1363" w:type="dxa"/>
          </w:tcPr>
          <w:p w14:paraId="5B8FF229" w14:textId="10D30353" w:rsidR="00A554DC" w:rsidRDefault="00A554DC" w:rsidP="00000841">
            <w:pPr>
              <w:ind w:left="0"/>
            </w:pPr>
            <w:r>
              <w:t>A1</w:t>
            </w:r>
          </w:p>
        </w:tc>
        <w:tc>
          <w:tcPr>
            <w:tcW w:w="2160" w:type="dxa"/>
          </w:tcPr>
          <w:p w14:paraId="3C4A0282" w14:textId="77777777" w:rsidR="00A554DC" w:rsidRDefault="00A554DC" w:rsidP="00000841">
            <w:pPr>
              <w:ind w:left="0"/>
            </w:pPr>
            <w:r>
              <w:t>Sensores[1]</w:t>
            </w:r>
          </w:p>
        </w:tc>
        <w:tc>
          <w:tcPr>
            <w:tcW w:w="2610" w:type="dxa"/>
          </w:tcPr>
          <w:p w14:paraId="7E4F197A" w14:textId="77777777" w:rsidR="00A554DC" w:rsidRDefault="00A554DC" w:rsidP="00000841">
            <w:pPr>
              <w:ind w:left="0"/>
            </w:pPr>
            <w:r>
              <w:t>Sensor centro – izquierda</w:t>
            </w:r>
          </w:p>
        </w:tc>
      </w:tr>
      <w:tr w:rsidR="00A554DC" w14:paraId="677BD004" w14:textId="77777777" w:rsidTr="00A554DC">
        <w:tc>
          <w:tcPr>
            <w:tcW w:w="1363" w:type="dxa"/>
          </w:tcPr>
          <w:p w14:paraId="12F33AFE" w14:textId="5DFD5C25" w:rsidR="00A554DC" w:rsidRDefault="00A554DC" w:rsidP="00000841">
            <w:pPr>
              <w:ind w:left="0"/>
            </w:pPr>
            <w:r>
              <w:t>A2</w:t>
            </w:r>
          </w:p>
        </w:tc>
        <w:tc>
          <w:tcPr>
            <w:tcW w:w="2160" w:type="dxa"/>
          </w:tcPr>
          <w:p w14:paraId="182ACCC3" w14:textId="77777777" w:rsidR="00A554DC" w:rsidRDefault="00A554DC" w:rsidP="00000841">
            <w:pPr>
              <w:ind w:left="0"/>
            </w:pPr>
            <w:r>
              <w:t>Sensores[2]</w:t>
            </w:r>
          </w:p>
        </w:tc>
        <w:tc>
          <w:tcPr>
            <w:tcW w:w="2610" w:type="dxa"/>
          </w:tcPr>
          <w:p w14:paraId="3CFE07F1" w14:textId="77777777" w:rsidR="00A554DC" w:rsidRDefault="00A554DC" w:rsidP="00000841">
            <w:pPr>
              <w:ind w:left="0"/>
            </w:pPr>
            <w:r>
              <w:t>Sensor centro</w:t>
            </w:r>
          </w:p>
        </w:tc>
      </w:tr>
      <w:tr w:rsidR="00A554DC" w14:paraId="69897A6F" w14:textId="77777777" w:rsidTr="00A554DC">
        <w:tc>
          <w:tcPr>
            <w:tcW w:w="1363" w:type="dxa"/>
          </w:tcPr>
          <w:p w14:paraId="13E81C2C" w14:textId="0C9C7AAC" w:rsidR="00A554DC" w:rsidRDefault="00A554DC" w:rsidP="00000841">
            <w:pPr>
              <w:ind w:left="0"/>
            </w:pPr>
            <w:r>
              <w:t>A3</w:t>
            </w:r>
          </w:p>
        </w:tc>
        <w:tc>
          <w:tcPr>
            <w:tcW w:w="2160" w:type="dxa"/>
          </w:tcPr>
          <w:p w14:paraId="4A8D7AFB" w14:textId="77777777" w:rsidR="00A554DC" w:rsidRDefault="00A554DC" w:rsidP="00000841">
            <w:pPr>
              <w:ind w:left="0"/>
            </w:pPr>
            <w:r>
              <w:t>Sensores[3]</w:t>
            </w:r>
          </w:p>
        </w:tc>
        <w:tc>
          <w:tcPr>
            <w:tcW w:w="2610" w:type="dxa"/>
          </w:tcPr>
          <w:p w14:paraId="30B3D576" w14:textId="77777777" w:rsidR="00A554DC" w:rsidRDefault="00A554DC" w:rsidP="00000841">
            <w:pPr>
              <w:ind w:left="0"/>
            </w:pPr>
            <w:r>
              <w:t>Sensor centro – derecha</w:t>
            </w:r>
          </w:p>
        </w:tc>
      </w:tr>
      <w:tr w:rsidR="00A554DC" w14:paraId="7F837D80" w14:textId="77777777" w:rsidTr="00A554DC">
        <w:tc>
          <w:tcPr>
            <w:tcW w:w="1363" w:type="dxa"/>
          </w:tcPr>
          <w:p w14:paraId="5A2ADA73" w14:textId="409648EA" w:rsidR="00A554DC" w:rsidRDefault="00A554DC" w:rsidP="00000841">
            <w:pPr>
              <w:ind w:left="0"/>
            </w:pPr>
            <w:r>
              <w:t>A4</w:t>
            </w:r>
          </w:p>
        </w:tc>
        <w:tc>
          <w:tcPr>
            <w:tcW w:w="2160" w:type="dxa"/>
          </w:tcPr>
          <w:p w14:paraId="390B5DB9" w14:textId="77777777" w:rsidR="00A554DC" w:rsidRDefault="00A554DC" w:rsidP="00000841">
            <w:pPr>
              <w:ind w:left="0"/>
            </w:pPr>
            <w:r>
              <w:t>Sensores[4]</w:t>
            </w:r>
          </w:p>
        </w:tc>
        <w:tc>
          <w:tcPr>
            <w:tcW w:w="2610" w:type="dxa"/>
          </w:tcPr>
          <w:p w14:paraId="041743EC" w14:textId="77777777" w:rsidR="00A554DC" w:rsidRDefault="00A554DC" w:rsidP="00000841">
            <w:pPr>
              <w:ind w:left="0"/>
            </w:pPr>
            <w:r>
              <w:t>Sensor derecho</w:t>
            </w:r>
          </w:p>
        </w:tc>
      </w:tr>
      <w:tr w:rsidR="00A554DC" w14:paraId="6269F772" w14:textId="77777777" w:rsidTr="00A554DC">
        <w:tc>
          <w:tcPr>
            <w:tcW w:w="1363" w:type="dxa"/>
          </w:tcPr>
          <w:p w14:paraId="7272868A" w14:textId="3E9D5D8D" w:rsidR="00A554DC" w:rsidRDefault="00A554DC" w:rsidP="00000841">
            <w:pPr>
              <w:ind w:left="0"/>
            </w:pPr>
            <w:r>
              <w:t>10</w:t>
            </w:r>
          </w:p>
        </w:tc>
        <w:tc>
          <w:tcPr>
            <w:tcW w:w="2160" w:type="dxa"/>
          </w:tcPr>
          <w:p w14:paraId="2EA063D4" w14:textId="77777777" w:rsidR="00A554DC" w:rsidRDefault="00A554DC" w:rsidP="00000841">
            <w:pPr>
              <w:ind w:left="0"/>
            </w:pPr>
            <w:r>
              <w:t>Motores[0]</w:t>
            </w:r>
          </w:p>
        </w:tc>
        <w:tc>
          <w:tcPr>
            <w:tcW w:w="2610" w:type="dxa"/>
          </w:tcPr>
          <w:p w14:paraId="5A22940E" w14:textId="77777777" w:rsidR="00A554DC" w:rsidRDefault="00A554DC" w:rsidP="00000841">
            <w:pPr>
              <w:ind w:left="0"/>
            </w:pPr>
            <w:r>
              <w:t>Enable motor izquierdo</w:t>
            </w:r>
          </w:p>
        </w:tc>
      </w:tr>
      <w:tr w:rsidR="00A554DC" w14:paraId="68ADAE95" w14:textId="77777777" w:rsidTr="00A554DC">
        <w:tc>
          <w:tcPr>
            <w:tcW w:w="1363" w:type="dxa"/>
          </w:tcPr>
          <w:p w14:paraId="1646BC17" w14:textId="77777777" w:rsidR="00A554DC" w:rsidRDefault="00A554DC" w:rsidP="00000841">
            <w:pPr>
              <w:ind w:left="0"/>
            </w:pPr>
            <w:r>
              <w:t>11</w:t>
            </w:r>
          </w:p>
        </w:tc>
        <w:tc>
          <w:tcPr>
            <w:tcW w:w="2160" w:type="dxa"/>
          </w:tcPr>
          <w:p w14:paraId="32AA7282" w14:textId="77777777" w:rsidR="00A554DC" w:rsidRDefault="00A554DC" w:rsidP="00000841">
            <w:pPr>
              <w:ind w:left="0"/>
            </w:pPr>
            <w:r>
              <w:t>Motores[1]</w:t>
            </w:r>
          </w:p>
        </w:tc>
        <w:tc>
          <w:tcPr>
            <w:tcW w:w="2610" w:type="dxa"/>
          </w:tcPr>
          <w:p w14:paraId="4FF7A8E3" w14:textId="77777777" w:rsidR="00A554DC" w:rsidRDefault="00A554DC" w:rsidP="00000841">
            <w:pPr>
              <w:ind w:left="0"/>
            </w:pPr>
            <w:r>
              <w:t>Enable motor derecho</w:t>
            </w:r>
          </w:p>
        </w:tc>
      </w:tr>
      <w:tr w:rsidR="00A554DC" w14:paraId="5B3CDECD" w14:textId="77777777" w:rsidTr="00A554DC">
        <w:tc>
          <w:tcPr>
            <w:tcW w:w="1363" w:type="dxa"/>
          </w:tcPr>
          <w:p w14:paraId="6A0F82FC" w14:textId="5C8F7D30" w:rsidR="00A554DC" w:rsidRDefault="00A554DC" w:rsidP="00000841">
            <w:pPr>
              <w:ind w:left="0"/>
            </w:pPr>
            <w:r>
              <w:t>7</w:t>
            </w:r>
          </w:p>
        </w:tc>
        <w:tc>
          <w:tcPr>
            <w:tcW w:w="2160" w:type="dxa"/>
          </w:tcPr>
          <w:p w14:paraId="7020FD39" w14:textId="77777777" w:rsidR="00A554DC" w:rsidRDefault="00A554DC" w:rsidP="00000841">
            <w:pPr>
              <w:ind w:left="0"/>
            </w:pPr>
            <w:r>
              <w:t>Motores[2]</w:t>
            </w:r>
          </w:p>
        </w:tc>
        <w:tc>
          <w:tcPr>
            <w:tcW w:w="2610" w:type="dxa"/>
          </w:tcPr>
          <w:p w14:paraId="3C9F6154" w14:textId="77777777" w:rsidR="00A554DC" w:rsidRDefault="00A554DC" w:rsidP="00000841">
            <w:pPr>
              <w:ind w:left="0"/>
            </w:pPr>
            <w:r>
              <w:t>IN1 del motor izquierdo</w:t>
            </w:r>
          </w:p>
        </w:tc>
      </w:tr>
      <w:tr w:rsidR="00A554DC" w14:paraId="112ED1E6" w14:textId="77777777" w:rsidTr="00A554DC">
        <w:tc>
          <w:tcPr>
            <w:tcW w:w="1363" w:type="dxa"/>
          </w:tcPr>
          <w:p w14:paraId="493C3EC1" w14:textId="4E2988F8" w:rsidR="00A554DC" w:rsidRDefault="00A554DC" w:rsidP="00000841">
            <w:pPr>
              <w:ind w:left="0"/>
            </w:pPr>
            <w:r>
              <w:t>6</w:t>
            </w:r>
          </w:p>
        </w:tc>
        <w:tc>
          <w:tcPr>
            <w:tcW w:w="2160" w:type="dxa"/>
          </w:tcPr>
          <w:p w14:paraId="27405B9D" w14:textId="77777777" w:rsidR="00A554DC" w:rsidRDefault="00A554DC" w:rsidP="00000841">
            <w:pPr>
              <w:ind w:left="0"/>
            </w:pPr>
            <w:r>
              <w:t>Motores[3]</w:t>
            </w:r>
          </w:p>
        </w:tc>
        <w:tc>
          <w:tcPr>
            <w:tcW w:w="2610" w:type="dxa"/>
          </w:tcPr>
          <w:p w14:paraId="6B076648" w14:textId="77777777" w:rsidR="00A554DC" w:rsidRDefault="00A554DC" w:rsidP="00000841">
            <w:pPr>
              <w:ind w:left="0"/>
            </w:pPr>
            <w:r>
              <w:t>IN2 del motor derecho</w:t>
            </w:r>
          </w:p>
        </w:tc>
      </w:tr>
      <w:tr w:rsidR="00A554DC" w14:paraId="46088A70" w14:textId="77777777" w:rsidTr="00A554DC">
        <w:tc>
          <w:tcPr>
            <w:tcW w:w="1363" w:type="dxa"/>
          </w:tcPr>
          <w:p w14:paraId="4C3710C3" w14:textId="671F7506" w:rsidR="00A554DC" w:rsidRDefault="00A554DC" w:rsidP="00000841">
            <w:pPr>
              <w:ind w:left="0"/>
            </w:pPr>
            <w:r>
              <w:t>5</w:t>
            </w:r>
          </w:p>
        </w:tc>
        <w:tc>
          <w:tcPr>
            <w:tcW w:w="2160" w:type="dxa"/>
          </w:tcPr>
          <w:p w14:paraId="778AE91F" w14:textId="77777777" w:rsidR="00A554DC" w:rsidRDefault="00A554DC" w:rsidP="00000841">
            <w:pPr>
              <w:ind w:left="0"/>
            </w:pPr>
            <w:r>
              <w:t>Motores[4]</w:t>
            </w:r>
          </w:p>
        </w:tc>
        <w:tc>
          <w:tcPr>
            <w:tcW w:w="2610" w:type="dxa"/>
          </w:tcPr>
          <w:p w14:paraId="271E33C3" w14:textId="77777777" w:rsidR="00A554DC" w:rsidRDefault="00A554DC" w:rsidP="00000841">
            <w:pPr>
              <w:ind w:left="0"/>
            </w:pPr>
            <w:r>
              <w:t>IN3 del motor derecho</w:t>
            </w:r>
          </w:p>
        </w:tc>
      </w:tr>
      <w:tr w:rsidR="00A554DC" w14:paraId="5B59569E" w14:textId="77777777" w:rsidTr="00A554DC">
        <w:tc>
          <w:tcPr>
            <w:tcW w:w="1363" w:type="dxa"/>
          </w:tcPr>
          <w:p w14:paraId="50B3BA7C" w14:textId="34928D1A" w:rsidR="00A554DC" w:rsidRDefault="00A554DC" w:rsidP="00000841">
            <w:pPr>
              <w:ind w:left="0"/>
            </w:pPr>
            <w:r>
              <w:t>4</w:t>
            </w:r>
          </w:p>
        </w:tc>
        <w:tc>
          <w:tcPr>
            <w:tcW w:w="2160" w:type="dxa"/>
          </w:tcPr>
          <w:p w14:paraId="1A06120C" w14:textId="77777777" w:rsidR="00A554DC" w:rsidRDefault="00A554DC" w:rsidP="00000841">
            <w:pPr>
              <w:ind w:left="0"/>
            </w:pPr>
            <w:r>
              <w:t>Motores[5]</w:t>
            </w:r>
          </w:p>
        </w:tc>
        <w:tc>
          <w:tcPr>
            <w:tcW w:w="2610" w:type="dxa"/>
          </w:tcPr>
          <w:p w14:paraId="75EF1885" w14:textId="77777777" w:rsidR="00A554DC" w:rsidRDefault="00A554DC" w:rsidP="00000841">
            <w:pPr>
              <w:ind w:left="0"/>
            </w:pPr>
            <w:r>
              <w:t>IN4 del motor derecho</w:t>
            </w:r>
          </w:p>
        </w:tc>
      </w:tr>
    </w:tbl>
    <w:p w14:paraId="343CAE29" w14:textId="77777777" w:rsidR="005B0E34" w:rsidRPr="005B0E34" w:rsidRDefault="005B0E34" w:rsidP="005B0E34"/>
    <w:p w14:paraId="0C85DE56" w14:textId="4DD90464" w:rsidR="00017D79" w:rsidRDefault="00017D79" w:rsidP="00017D79">
      <w:pPr>
        <w:pStyle w:val="Heading2"/>
      </w:pPr>
      <w:r>
        <w:t>Instrucciones basicas de armado</w:t>
      </w:r>
    </w:p>
    <w:p w14:paraId="1D4CAEE7" w14:textId="5639438A" w:rsidR="00017D79" w:rsidRDefault="00017D79" w:rsidP="00017D79">
      <w:r>
        <w:t>Ahora, a modo practico, vamos a armar paso a paso nuestro robot.</w:t>
      </w:r>
    </w:p>
    <w:p w14:paraId="7E1BD546" w14:textId="730D0EED" w:rsidR="00A554DC" w:rsidRDefault="00A554DC" w:rsidP="00017D79">
      <w:pPr>
        <w:numPr>
          <w:ilvl w:val="0"/>
          <w:numId w:val="12"/>
        </w:numPr>
        <w:rPr>
          <w:lang w:val="es-AR"/>
        </w:rPr>
      </w:pPr>
      <w:r>
        <w:rPr>
          <w:lang w:val="es-AR"/>
        </w:rPr>
        <w:t>Montar</w:t>
      </w:r>
      <w:r w:rsidR="00017D79" w:rsidRPr="00017D79">
        <w:rPr>
          <w:lang w:val="es-AR"/>
        </w:rPr>
        <w:t xml:space="preserve"> los sensores </w:t>
      </w:r>
      <w:r>
        <w:rPr>
          <w:lang w:val="es-AR"/>
        </w:rPr>
        <w:t>y el controlador en la parte superior e inferior del chasis</w:t>
      </w:r>
      <w:r w:rsidR="00FD77C3">
        <w:rPr>
          <w:lang w:val="es-AR"/>
        </w:rPr>
        <w:t>.</w:t>
      </w:r>
    </w:p>
    <w:p w14:paraId="0E196DAE" w14:textId="2F0779DB" w:rsidR="00017D79" w:rsidRPr="00017D79" w:rsidRDefault="00A554DC" w:rsidP="00017D79">
      <w:pPr>
        <w:numPr>
          <w:ilvl w:val="0"/>
          <w:numId w:val="12"/>
        </w:numPr>
        <w:rPr>
          <w:lang w:val="es-AR"/>
        </w:rPr>
      </w:pPr>
      <w:r>
        <w:rPr>
          <w:lang w:val="es-AR"/>
        </w:rPr>
        <w:t>Montar los motores al chasis y comprobar que giren libremente</w:t>
      </w:r>
      <w:r w:rsidR="00017D79" w:rsidRPr="00017D79">
        <w:rPr>
          <w:lang w:val="es-AR"/>
        </w:rPr>
        <w:t>.</w:t>
      </w:r>
    </w:p>
    <w:p w14:paraId="3B657F80" w14:textId="42DA2B9D" w:rsidR="00A554DC" w:rsidRPr="00FD77C3" w:rsidRDefault="00017D79" w:rsidP="00FD77C3">
      <w:pPr>
        <w:numPr>
          <w:ilvl w:val="0"/>
          <w:numId w:val="12"/>
        </w:numPr>
        <w:rPr>
          <w:lang w:val="es-AR"/>
        </w:rPr>
      </w:pPr>
      <w:r w:rsidRPr="00017D79">
        <w:rPr>
          <w:lang w:val="es-AR"/>
        </w:rPr>
        <w:t xml:space="preserve">Conectar los motores al </w:t>
      </w:r>
      <w:r w:rsidR="00A554DC">
        <w:rPr>
          <w:lang w:val="es-AR"/>
        </w:rPr>
        <w:t xml:space="preserve">controlador </w:t>
      </w:r>
      <w:r w:rsidRPr="00017D79">
        <w:rPr>
          <w:lang w:val="es-AR"/>
        </w:rPr>
        <w:t>L298N</w:t>
      </w:r>
      <w:r w:rsidR="00A554DC">
        <w:rPr>
          <w:lang w:val="es-AR"/>
        </w:rPr>
        <w:t>, verificando sus conexiones.</w:t>
      </w:r>
    </w:p>
    <w:p w14:paraId="00EE8D06" w14:textId="08E3FB6E" w:rsidR="00017D79" w:rsidRPr="00FD77C3" w:rsidRDefault="00017D79" w:rsidP="00FD77C3">
      <w:pPr>
        <w:numPr>
          <w:ilvl w:val="0"/>
          <w:numId w:val="12"/>
        </w:numPr>
        <w:rPr>
          <w:lang w:val="es-AR"/>
        </w:rPr>
      </w:pPr>
      <w:r w:rsidRPr="00017D79">
        <w:rPr>
          <w:lang w:val="es-AR"/>
        </w:rPr>
        <w:t xml:space="preserve">Conectar el Arduino </w:t>
      </w:r>
      <w:r w:rsidR="00FD77C3">
        <w:rPr>
          <w:lang w:val="es-AR"/>
        </w:rPr>
        <w:t>con</w:t>
      </w:r>
      <w:r w:rsidRPr="00017D79">
        <w:rPr>
          <w:lang w:val="es-AR"/>
        </w:rPr>
        <w:t xml:space="preserve"> el L298N.</w:t>
      </w:r>
      <w:r w:rsidR="00FD77C3" w:rsidRPr="00FD77C3">
        <w:rPr>
          <w:lang w:val="es-AR"/>
        </w:rPr>
        <w:tab/>
      </w:r>
    </w:p>
    <w:p w14:paraId="39081531" w14:textId="0C7B31AD" w:rsidR="00AE7644" w:rsidRPr="00017D79" w:rsidRDefault="00AE7644" w:rsidP="00017D79">
      <w:pPr>
        <w:numPr>
          <w:ilvl w:val="0"/>
          <w:numId w:val="12"/>
        </w:numPr>
        <w:rPr>
          <w:lang w:val="es-AR"/>
        </w:rPr>
      </w:pPr>
      <w:r>
        <w:rPr>
          <w:lang w:val="es-AR"/>
        </w:rPr>
        <w:t>Integrar todos los componentes al chasis.</w:t>
      </w:r>
    </w:p>
    <w:p w14:paraId="5AA4DAAC" w14:textId="38808758" w:rsidR="00017D79" w:rsidRPr="00017D79" w:rsidRDefault="00017D79" w:rsidP="00017D79">
      <w:pPr>
        <w:numPr>
          <w:ilvl w:val="0"/>
          <w:numId w:val="12"/>
        </w:numPr>
        <w:rPr>
          <w:lang w:val="es-AR"/>
        </w:rPr>
      </w:pPr>
      <w:r w:rsidRPr="00017D79">
        <w:rPr>
          <w:lang w:val="es-AR"/>
        </w:rPr>
        <w:t>Alimentar el sistema con una batería adecuada.</w:t>
      </w:r>
    </w:p>
    <w:p w14:paraId="28B2412A" w14:textId="463F0EF1" w:rsidR="00DF3C1F" w:rsidRDefault="00017D79" w:rsidP="00FD77C3">
      <w:pPr>
        <w:numPr>
          <w:ilvl w:val="0"/>
          <w:numId w:val="12"/>
        </w:numPr>
        <w:rPr>
          <w:lang w:val="es-AR"/>
        </w:rPr>
      </w:pPr>
      <w:r w:rsidRPr="00017D79">
        <w:rPr>
          <w:lang w:val="es-AR"/>
        </w:rPr>
        <w:t>Cargar el código en el Arduino.</w:t>
      </w:r>
    </w:p>
    <w:p w14:paraId="6830BDF2" w14:textId="77777777" w:rsidR="00FD77C3" w:rsidRPr="00FD77C3" w:rsidRDefault="00FD77C3" w:rsidP="00FD77C3">
      <w:pPr>
        <w:rPr>
          <w:lang w:val="es-AR"/>
        </w:rPr>
      </w:pPr>
    </w:p>
    <w:p w14:paraId="3496E643" w14:textId="235A78FF" w:rsidR="00DF3C1F" w:rsidRDefault="00DF3C1F" w:rsidP="00DF3C1F">
      <w:pPr>
        <w:pStyle w:val="Heading2"/>
        <w:rPr>
          <w:lang w:val="es-AR"/>
        </w:rPr>
      </w:pPr>
      <w:r>
        <w:rPr>
          <w:lang w:val="es-AR"/>
        </w:rPr>
        <w:t>Codigo del robot</w:t>
      </w:r>
      <w:r w:rsidR="00A554DC">
        <w:rPr>
          <w:lang w:val="es-AR"/>
        </w:rPr>
        <w:t xml:space="preserve"> (Basico)</w:t>
      </w:r>
    </w:p>
    <w:p w14:paraId="5D9DD3FA" w14:textId="5CC97A92" w:rsidR="00DF3C1F" w:rsidRPr="00DF3C1F" w:rsidRDefault="00DF3C1F" w:rsidP="00DF3C1F">
      <w:pPr>
        <w:rPr>
          <w:lang w:val="es-AR"/>
        </w:rPr>
      </w:pPr>
      <w:r>
        <w:rPr>
          <w:lang w:val="es-AR"/>
        </w:rPr>
        <w:t>Empezamos declarando las vari</w:t>
      </w:r>
      <w:r w:rsidR="00AC1622">
        <w:rPr>
          <w:lang w:val="es-AR"/>
        </w:rPr>
        <w:t>ables que utilizaremos para programar nuestro siguelíneas. Inicializamos dos arreglos que nos serán útiles para gestionar nuestras variables de entrada</w:t>
      </w:r>
      <w:r w:rsidR="00F715B5">
        <w:rPr>
          <w:lang w:val="es-AR"/>
        </w:rPr>
        <w:t xml:space="preserve"> (sensores)</w:t>
      </w:r>
      <w:r w:rsidR="00AC1622">
        <w:rPr>
          <w:lang w:val="es-AR"/>
        </w:rPr>
        <w:t xml:space="preserve"> y salida</w:t>
      </w:r>
      <w:r w:rsidR="00F715B5">
        <w:rPr>
          <w:lang w:val="es-AR"/>
        </w:rPr>
        <w:t xml:space="preserve"> (motores)</w:t>
      </w:r>
      <w:r w:rsidR="00AC1622">
        <w:rPr>
          <w:lang w:val="es-AR"/>
        </w:rPr>
        <w:t xml:space="preserve">, además, </w:t>
      </w:r>
      <w:r w:rsidR="008B12BA">
        <w:rPr>
          <w:lang w:val="es-AR"/>
        </w:rPr>
        <w:t>ingresamos</w:t>
      </w:r>
      <w:r w:rsidR="00AC1622">
        <w:rPr>
          <w:lang w:val="es-AR"/>
        </w:rPr>
        <w:t xml:space="preserve"> algunos parámetros iniciales a las variables con las que manejaremos el PID.</w:t>
      </w:r>
    </w:p>
    <w:p w14:paraId="53EB3C78" w14:textId="1FD73B44" w:rsidR="00DF3C1F" w:rsidRDefault="000118A4" w:rsidP="00DF3C1F">
      <w:pPr>
        <w:rPr>
          <w:lang w:val="es-AR"/>
        </w:rPr>
      </w:pPr>
      <w:r w:rsidRPr="000118A4">
        <w:rPr>
          <w:noProof/>
          <w:lang w:val="es-AR"/>
        </w:rPr>
        <w:drawing>
          <wp:inline distT="0" distB="0" distL="0" distR="0" wp14:anchorId="2A5F0570" wp14:editId="1F411BE1">
            <wp:extent cx="5731510" cy="1191260"/>
            <wp:effectExtent l="0" t="0" r="2540" b="8890"/>
            <wp:docPr id="17853110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11007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8F7B" w14:textId="41726CE3" w:rsidR="00BB18FD" w:rsidRDefault="00BB18FD" w:rsidP="00DF3C1F">
      <w:pPr>
        <w:rPr>
          <w:lang w:val="es-AR"/>
        </w:rPr>
      </w:pPr>
      <w:r>
        <w:rPr>
          <w:lang w:val="es-AR"/>
        </w:rPr>
        <w:lastRenderedPageBreak/>
        <w:t xml:space="preserve">Inicializamos nuestras variables declaradas anteriormente, </w:t>
      </w:r>
      <w:r w:rsidR="00D05BB2">
        <w:rPr>
          <w:lang w:val="es-AR"/>
        </w:rPr>
        <w:t>de acuerdo con</w:t>
      </w:r>
      <w:r>
        <w:rPr>
          <w:lang w:val="es-AR"/>
        </w:rPr>
        <w:t xml:space="preserve"> si son variables de entradas o variables de salida.</w:t>
      </w:r>
    </w:p>
    <w:p w14:paraId="2FFA5D2B" w14:textId="32D51609" w:rsidR="00FD77C3" w:rsidRDefault="00BB18FD" w:rsidP="00FD77C3">
      <w:pPr>
        <w:rPr>
          <w:lang w:val="es-AR"/>
        </w:rPr>
      </w:pPr>
      <w:r w:rsidRPr="00BB18FD">
        <w:rPr>
          <w:noProof/>
          <w:lang w:val="es-AR"/>
        </w:rPr>
        <w:drawing>
          <wp:inline distT="0" distB="0" distL="0" distR="0" wp14:anchorId="56CED270" wp14:editId="61821ED3">
            <wp:extent cx="4656435" cy="2621280"/>
            <wp:effectExtent l="0" t="0" r="0" b="7620"/>
            <wp:docPr id="5118919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9197" name="Picture 1" descr="A computer screen shot of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683" cy="262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6B3A" w14:textId="77777777" w:rsidR="00FD77C3" w:rsidRDefault="00FD77C3" w:rsidP="00FD77C3">
      <w:pPr>
        <w:rPr>
          <w:lang w:val="es-AR"/>
        </w:rPr>
      </w:pPr>
    </w:p>
    <w:p w14:paraId="4B086870" w14:textId="5EFA9C11" w:rsidR="00BB18FD" w:rsidRDefault="00BB18FD" w:rsidP="00BB18FD">
      <w:pPr>
        <w:rPr>
          <w:lang w:val="es-AR"/>
        </w:rPr>
      </w:pPr>
      <w:r>
        <w:rPr>
          <w:lang w:val="es-AR"/>
        </w:rPr>
        <w:t>Con las variables declaradas e inicializadas, pasamos a la parte del loop “infinito” que seguirá nuestro robot. Allí se encuentra toda la lógica necesaria para el funcionamiento correcto del robot.</w:t>
      </w:r>
    </w:p>
    <w:p w14:paraId="3823D946" w14:textId="2626017D" w:rsidR="00BB18FD" w:rsidRDefault="00BB18FD" w:rsidP="00BB18FD">
      <w:pPr>
        <w:rPr>
          <w:lang w:val="es-AR"/>
        </w:rPr>
      </w:pPr>
      <w:r w:rsidRPr="00BB18FD">
        <w:rPr>
          <w:noProof/>
          <w:lang w:val="es-AR"/>
        </w:rPr>
        <w:drawing>
          <wp:inline distT="0" distB="0" distL="0" distR="0" wp14:anchorId="1B13EB0F" wp14:editId="0DE76CEB">
            <wp:extent cx="5295900" cy="3089764"/>
            <wp:effectExtent l="0" t="0" r="0" b="0"/>
            <wp:docPr id="201701228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2281" name="Picture 1" descr="A computer screen shot of a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7577" cy="309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27C8" w14:textId="77777777" w:rsidR="00FD77C3" w:rsidRDefault="00FD77C3" w:rsidP="00DF3C1F">
      <w:pPr>
        <w:rPr>
          <w:lang w:val="es-AR"/>
        </w:rPr>
      </w:pPr>
    </w:p>
    <w:p w14:paraId="0543AB04" w14:textId="77777777" w:rsidR="00FD77C3" w:rsidRDefault="00FD77C3" w:rsidP="00DF3C1F">
      <w:pPr>
        <w:rPr>
          <w:lang w:val="es-AR"/>
        </w:rPr>
      </w:pPr>
    </w:p>
    <w:p w14:paraId="15F50C64" w14:textId="77777777" w:rsidR="00FD77C3" w:rsidRDefault="00FD77C3" w:rsidP="00DF3C1F">
      <w:pPr>
        <w:rPr>
          <w:lang w:val="es-AR"/>
        </w:rPr>
      </w:pPr>
    </w:p>
    <w:p w14:paraId="2FBAFE5E" w14:textId="77777777" w:rsidR="00FD77C3" w:rsidRDefault="00FD77C3" w:rsidP="00DF3C1F">
      <w:pPr>
        <w:rPr>
          <w:lang w:val="es-AR"/>
        </w:rPr>
      </w:pPr>
    </w:p>
    <w:p w14:paraId="780A336A" w14:textId="77777777" w:rsidR="00FD77C3" w:rsidRDefault="00FD77C3" w:rsidP="00DF3C1F">
      <w:pPr>
        <w:rPr>
          <w:lang w:val="es-AR"/>
        </w:rPr>
      </w:pPr>
    </w:p>
    <w:p w14:paraId="102F1BA6" w14:textId="77777777" w:rsidR="00FD77C3" w:rsidRDefault="00FD77C3" w:rsidP="00DF3C1F">
      <w:pPr>
        <w:rPr>
          <w:lang w:val="es-AR"/>
        </w:rPr>
      </w:pPr>
    </w:p>
    <w:p w14:paraId="15205B16" w14:textId="3A6357E1" w:rsidR="00BB18FD" w:rsidRDefault="00BB18FD" w:rsidP="00DF3C1F">
      <w:pPr>
        <w:rPr>
          <w:lang w:val="es-AR"/>
        </w:rPr>
      </w:pPr>
      <w:r>
        <w:rPr>
          <w:lang w:val="es-AR"/>
        </w:rPr>
        <w:lastRenderedPageBreak/>
        <w:t>Nuestro robot utiliza PID para un funcionamiento mucho mas preciso y sin tantos errores, asociando muchos parámetros que nos servirán para este control.</w:t>
      </w:r>
    </w:p>
    <w:p w14:paraId="1F65F216" w14:textId="4F396E4B" w:rsidR="00BB18FD" w:rsidRDefault="00BB18FD" w:rsidP="00DF3C1F">
      <w:pPr>
        <w:rPr>
          <w:lang w:val="es-AR"/>
        </w:rPr>
      </w:pPr>
      <w:r w:rsidRPr="00BB18FD">
        <w:rPr>
          <w:noProof/>
          <w:lang w:val="es-AR"/>
        </w:rPr>
        <w:drawing>
          <wp:inline distT="0" distB="0" distL="0" distR="0" wp14:anchorId="69491001" wp14:editId="5174DF4F">
            <wp:extent cx="5731510" cy="2162175"/>
            <wp:effectExtent l="0" t="0" r="2540" b="9525"/>
            <wp:docPr id="42546533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65332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4051" w14:textId="0AB1CFC1" w:rsidR="00BB18FD" w:rsidRDefault="00BB18FD" w:rsidP="00DF3C1F">
      <w:pPr>
        <w:rPr>
          <w:lang w:val="es-AR"/>
        </w:rPr>
      </w:pPr>
      <w:r>
        <w:rPr>
          <w:lang w:val="es-AR"/>
        </w:rPr>
        <w:t>Finalmente, con los cálculos ya realizados, procedemos a implementar el movimiento del robot utilizando los motores.</w:t>
      </w:r>
      <w:r w:rsidR="002A602F">
        <w:rPr>
          <w:lang w:val="es-AR"/>
        </w:rPr>
        <w:t xml:space="preserve"> Es importante agregar un delay(x) al final para lograr mayor estabilidad.</w:t>
      </w:r>
    </w:p>
    <w:p w14:paraId="37C29012" w14:textId="3AF2A7F9" w:rsidR="00BB18FD" w:rsidRDefault="00BB18FD" w:rsidP="00DF3C1F">
      <w:pPr>
        <w:rPr>
          <w:lang w:val="es-AR"/>
        </w:rPr>
      </w:pPr>
      <w:r w:rsidRPr="00BB18FD">
        <w:rPr>
          <w:noProof/>
          <w:lang w:val="es-AR"/>
        </w:rPr>
        <w:drawing>
          <wp:inline distT="0" distB="0" distL="0" distR="0" wp14:anchorId="0A22BCB9" wp14:editId="4527ECF1">
            <wp:extent cx="5731510" cy="3757930"/>
            <wp:effectExtent l="0" t="0" r="2540" b="0"/>
            <wp:docPr id="98561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5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693C" w14:textId="21CAC196" w:rsidR="00BB18FD" w:rsidRDefault="00BB18FD" w:rsidP="00DF3C1F">
      <w:pPr>
        <w:rPr>
          <w:lang w:val="es-AR"/>
        </w:rPr>
      </w:pPr>
      <w:r>
        <w:rPr>
          <w:lang w:val="es-AR"/>
        </w:rPr>
        <w:t>Opcionalmente, si queremos agregar un debug vía serial, implementaremos lo siguiente</w:t>
      </w:r>
    </w:p>
    <w:p w14:paraId="69D6E0EC" w14:textId="3FE5E2BF" w:rsidR="00BB18FD" w:rsidRPr="00DF3C1F" w:rsidRDefault="002A602F" w:rsidP="00DF3C1F">
      <w:pPr>
        <w:rPr>
          <w:lang w:val="es-AR"/>
        </w:rPr>
      </w:pPr>
      <w:r w:rsidRPr="002A602F">
        <w:rPr>
          <w:noProof/>
          <w:lang w:val="es-AR"/>
        </w:rPr>
        <w:drawing>
          <wp:inline distT="0" distB="0" distL="0" distR="0" wp14:anchorId="713896E5" wp14:editId="3E5E4EA4">
            <wp:extent cx="1844040" cy="1386166"/>
            <wp:effectExtent l="0" t="0" r="3810" b="5080"/>
            <wp:docPr id="4055975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97526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6354" cy="138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8FD" w:rsidRPr="00DF3C1F" w:rsidSect="00000028">
      <w:footerReference w:type="default" r:id="rId24"/>
      <w:headerReference w:type="first" r:id="rId25"/>
      <w:pgSz w:w="11906" w:h="16838" w:code="9"/>
      <w:pgMar w:top="1469" w:right="1440" w:bottom="1584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340DD" w14:textId="77777777" w:rsidR="00451CD6" w:rsidRDefault="00451CD6">
      <w:r>
        <w:separator/>
      </w:r>
    </w:p>
    <w:p w14:paraId="136C1F7A" w14:textId="77777777" w:rsidR="00451CD6" w:rsidRDefault="00451CD6"/>
  </w:endnote>
  <w:endnote w:type="continuationSeparator" w:id="0">
    <w:p w14:paraId="429E27F9" w14:textId="77777777" w:rsidR="00451CD6" w:rsidRDefault="00451CD6">
      <w:r>
        <w:continuationSeparator/>
      </w:r>
    </w:p>
    <w:p w14:paraId="48704184" w14:textId="77777777" w:rsidR="00451CD6" w:rsidRDefault="00451C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18FA" w14:textId="065CFD90" w:rsidR="00907CBB" w:rsidRDefault="00000028">
    <w:pPr>
      <w:pStyle w:val="Footer"/>
    </w:pPr>
    <w:r>
      <w:rPr>
        <w:noProof/>
      </w:rPr>
      <w:drawing>
        <wp:inline distT="0" distB="0" distL="0" distR="0" wp14:anchorId="321E499D" wp14:editId="6BAE182D">
          <wp:extent cx="2811780" cy="700405"/>
          <wp:effectExtent l="0" t="0" r="7620" b="0"/>
          <wp:docPr id="1866510502" name="Picture 3" descr="Facultad de Ingeniería - Facultad de Ingeniería - UNL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Facultad de Ingeniería - Facultad de Ingeniería - UNL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11780" cy="700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5CEAC" w14:textId="77777777" w:rsidR="00451CD6" w:rsidRDefault="00451CD6">
      <w:r>
        <w:separator/>
      </w:r>
    </w:p>
    <w:p w14:paraId="5D76A18E" w14:textId="77777777" w:rsidR="00451CD6" w:rsidRDefault="00451CD6"/>
  </w:footnote>
  <w:footnote w:type="continuationSeparator" w:id="0">
    <w:p w14:paraId="20D465F5" w14:textId="77777777" w:rsidR="00451CD6" w:rsidRDefault="00451CD6">
      <w:r>
        <w:continuationSeparator/>
      </w:r>
    </w:p>
    <w:p w14:paraId="0F582839" w14:textId="77777777" w:rsidR="00451CD6" w:rsidRDefault="00451C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14222" w14:textId="77777777" w:rsidR="00736E05" w:rsidRDefault="00736E05">
    <w:pPr>
      <w:pStyle w:val="Head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194A1E4" wp14:editId="2E138291">
              <wp:simplePos x="0" y="0"/>
              <wp:positionH relativeFrom="page">
                <wp:posOffset>352425</wp:posOffset>
              </wp:positionH>
              <wp:positionV relativeFrom="page">
                <wp:posOffset>457200</wp:posOffset>
              </wp:positionV>
              <wp:extent cx="228600" cy="9144000"/>
              <wp:effectExtent l="0" t="0" r="3175" b="635"/>
              <wp:wrapNone/>
              <wp:docPr id="2" name="Grupo 2" descr="Barra lateral decorativa de portada 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600" cy="9144000"/>
                        <a:chOff x="0" y="0"/>
                        <a:chExt cx="228600" cy="9144000"/>
                      </a:xfrm>
                    </wpg:grpSpPr>
                    <wps:wsp>
                      <wps:cNvPr id="3" name="Rectángulo 3" descr="Barra lateral decorativa"/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ángulo 5" descr="Barra lateral decorativa"/>
                      <wps:cNvSpPr>
                        <a:spLocks noChangeAspect="1"/>
                      </wps:cNvSpPr>
                      <wps:spPr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2900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group w14:anchorId="4EFAB1F0" id="Grupo 2" o:spid="_x0000_s1026" alt="Barra lateral decorativa de portada " style="position:absolute;margin-left:27.75pt;margin-top:36pt;width:18pt;height:10in;z-index:-251657216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">
              <v:rect id="Rectángulo 3" o:spid="_x0000_s1027" alt="Barra lateral decorativa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" fillcolor="#dd8047 [3205]" stroked="f" strokeweight="1pt"/>
              <v:rect id="Rectángulo 5" o:spid="_x0000_s1028" alt="Barra lateral decorativa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" fillcolor="#94b6d2 [3204]" stroked="f" strokeweight="1pt">
                <o:lock v:ext="edit" aspectratio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AAEF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CA51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E6C5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78F4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8289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DE66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8607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F88D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3096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A8B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6D6D20"/>
    <w:multiLevelType w:val="hybridMultilevel"/>
    <w:tmpl w:val="B4DE4594"/>
    <w:lvl w:ilvl="0" w:tplc="A8B0EC6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A01A12"/>
    <w:multiLevelType w:val="multilevel"/>
    <w:tmpl w:val="CD46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282990">
    <w:abstractNumId w:val="9"/>
  </w:num>
  <w:num w:numId="2" w16cid:durableId="830175169">
    <w:abstractNumId w:val="10"/>
  </w:num>
  <w:num w:numId="3" w16cid:durableId="1399088592">
    <w:abstractNumId w:val="7"/>
  </w:num>
  <w:num w:numId="4" w16cid:durableId="1345395732">
    <w:abstractNumId w:val="6"/>
  </w:num>
  <w:num w:numId="5" w16cid:durableId="1383792676">
    <w:abstractNumId w:val="5"/>
  </w:num>
  <w:num w:numId="6" w16cid:durableId="1824807893">
    <w:abstractNumId w:val="4"/>
  </w:num>
  <w:num w:numId="7" w16cid:durableId="259680257">
    <w:abstractNumId w:val="8"/>
  </w:num>
  <w:num w:numId="8" w16cid:durableId="1224877135">
    <w:abstractNumId w:val="3"/>
  </w:num>
  <w:num w:numId="9" w16cid:durableId="1079251391">
    <w:abstractNumId w:val="2"/>
  </w:num>
  <w:num w:numId="10" w16cid:durableId="1929189370">
    <w:abstractNumId w:val="1"/>
  </w:num>
  <w:num w:numId="11" w16cid:durableId="1146316183">
    <w:abstractNumId w:val="0"/>
  </w:num>
  <w:num w:numId="12" w16cid:durableId="6571511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28"/>
    <w:rsid w:val="00000028"/>
    <w:rsid w:val="000118A4"/>
    <w:rsid w:val="00017D79"/>
    <w:rsid w:val="00067D1D"/>
    <w:rsid w:val="00067E02"/>
    <w:rsid w:val="00092B97"/>
    <w:rsid w:val="00097996"/>
    <w:rsid w:val="000F5255"/>
    <w:rsid w:val="001013D5"/>
    <w:rsid w:val="00107CB6"/>
    <w:rsid w:val="0013333F"/>
    <w:rsid w:val="00193898"/>
    <w:rsid w:val="001E1916"/>
    <w:rsid w:val="00256573"/>
    <w:rsid w:val="0026164C"/>
    <w:rsid w:val="002A602F"/>
    <w:rsid w:val="002B21AE"/>
    <w:rsid w:val="002B5487"/>
    <w:rsid w:val="00303AA0"/>
    <w:rsid w:val="00312DD5"/>
    <w:rsid w:val="0033593E"/>
    <w:rsid w:val="003663CC"/>
    <w:rsid w:val="003C1308"/>
    <w:rsid w:val="00432F75"/>
    <w:rsid w:val="0044332C"/>
    <w:rsid w:val="00447582"/>
    <w:rsid w:val="00451CD6"/>
    <w:rsid w:val="004534A5"/>
    <w:rsid w:val="004566FA"/>
    <w:rsid w:val="0048476C"/>
    <w:rsid w:val="00495232"/>
    <w:rsid w:val="004A188D"/>
    <w:rsid w:val="004A4EC4"/>
    <w:rsid w:val="004C4845"/>
    <w:rsid w:val="004C53C5"/>
    <w:rsid w:val="00500FDD"/>
    <w:rsid w:val="00526CDE"/>
    <w:rsid w:val="00526DC8"/>
    <w:rsid w:val="005331CA"/>
    <w:rsid w:val="00547F5A"/>
    <w:rsid w:val="005504AE"/>
    <w:rsid w:val="00577F1D"/>
    <w:rsid w:val="00580299"/>
    <w:rsid w:val="005A6744"/>
    <w:rsid w:val="005B0E34"/>
    <w:rsid w:val="005B1F85"/>
    <w:rsid w:val="005E02FA"/>
    <w:rsid w:val="006026DD"/>
    <w:rsid w:val="00633523"/>
    <w:rsid w:val="00660B21"/>
    <w:rsid w:val="00663F56"/>
    <w:rsid w:val="00702923"/>
    <w:rsid w:val="00714CE5"/>
    <w:rsid w:val="007225FB"/>
    <w:rsid w:val="00736E05"/>
    <w:rsid w:val="00777A6F"/>
    <w:rsid w:val="007A33A0"/>
    <w:rsid w:val="007E54D9"/>
    <w:rsid w:val="008203AE"/>
    <w:rsid w:val="00822A8D"/>
    <w:rsid w:val="00831731"/>
    <w:rsid w:val="008513E0"/>
    <w:rsid w:val="00852FE0"/>
    <w:rsid w:val="00870328"/>
    <w:rsid w:val="00874542"/>
    <w:rsid w:val="008B12BA"/>
    <w:rsid w:val="00907CBB"/>
    <w:rsid w:val="00911E9F"/>
    <w:rsid w:val="00913AE4"/>
    <w:rsid w:val="00976A9B"/>
    <w:rsid w:val="0099384F"/>
    <w:rsid w:val="009A32A1"/>
    <w:rsid w:val="009B4E26"/>
    <w:rsid w:val="009C1150"/>
    <w:rsid w:val="00A17362"/>
    <w:rsid w:val="00A554DC"/>
    <w:rsid w:val="00A67FD6"/>
    <w:rsid w:val="00A72CC5"/>
    <w:rsid w:val="00A80E32"/>
    <w:rsid w:val="00A8629F"/>
    <w:rsid w:val="00AB3195"/>
    <w:rsid w:val="00AC1622"/>
    <w:rsid w:val="00AC1A20"/>
    <w:rsid w:val="00AE7644"/>
    <w:rsid w:val="00B265C4"/>
    <w:rsid w:val="00B55F12"/>
    <w:rsid w:val="00B716BB"/>
    <w:rsid w:val="00B7223D"/>
    <w:rsid w:val="00B85124"/>
    <w:rsid w:val="00B87079"/>
    <w:rsid w:val="00BB18FD"/>
    <w:rsid w:val="00C41938"/>
    <w:rsid w:val="00C64B77"/>
    <w:rsid w:val="00C902D8"/>
    <w:rsid w:val="00CB5473"/>
    <w:rsid w:val="00CB7E38"/>
    <w:rsid w:val="00CC0B22"/>
    <w:rsid w:val="00CE7633"/>
    <w:rsid w:val="00D05BB2"/>
    <w:rsid w:val="00D25E8A"/>
    <w:rsid w:val="00D66335"/>
    <w:rsid w:val="00D75F95"/>
    <w:rsid w:val="00D83687"/>
    <w:rsid w:val="00DA0B66"/>
    <w:rsid w:val="00DB3DFD"/>
    <w:rsid w:val="00DD6D92"/>
    <w:rsid w:val="00DF3C1F"/>
    <w:rsid w:val="00E279B8"/>
    <w:rsid w:val="00E37F9F"/>
    <w:rsid w:val="00E43B2F"/>
    <w:rsid w:val="00E756E6"/>
    <w:rsid w:val="00EA05B8"/>
    <w:rsid w:val="00EB203B"/>
    <w:rsid w:val="00EB2307"/>
    <w:rsid w:val="00ED7F4D"/>
    <w:rsid w:val="00F064DC"/>
    <w:rsid w:val="00F301B8"/>
    <w:rsid w:val="00F346E2"/>
    <w:rsid w:val="00F47F52"/>
    <w:rsid w:val="00F627E4"/>
    <w:rsid w:val="00F715B5"/>
    <w:rsid w:val="00FB01E8"/>
    <w:rsid w:val="00FC6B4D"/>
    <w:rsid w:val="00FD147B"/>
    <w:rsid w:val="00FD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CB9414"/>
  <w15:docId w15:val="{661289E0-B8E9-4BED-958F-3F2BD1BE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s-ES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33F"/>
    <w:pPr>
      <w:spacing w:after="120" w:line="240" w:lineRule="auto"/>
      <w:ind w:left="72" w:right="72"/>
    </w:pPr>
  </w:style>
  <w:style w:type="paragraph" w:styleId="Heading1">
    <w:name w:val="heading 1"/>
    <w:basedOn w:val="Normal"/>
    <w:next w:val="Normal"/>
    <w:link w:val="Heading1Char"/>
    <w:uiPriority w:val="1"/>
    <w:qFormat/>
    <w:rsid w:val="001333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1333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1"/>
    <w:qFormat/>
    <w:rsid w:val="001333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caps/>
      <w:color w:val="555A3C" w:themeColor="accent3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3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3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3333F"/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13333F"/>
    <w:rPr>
      <w:rFonts w:asciiTheme="majorHAnsi" w:eastAsiaTheme="majorEastAsia" w:hAnsiTheme="majorHAnsi" w:cstheme="majorBidi"/>
      <w:caps/>
      <w:color w:val="555A3C" w:themeColor="accent3" w:themeShade="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cap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3F"/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3F"/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"/>
    <w:qFormat/>
    <w:rsid w:val="0013333F"/>
    <w:pPr>
      <w:spacing w:after="0"/>
      <w:jc w:val="right"/>
    </w:pPr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Pr>
      <w:rFonts w:asciiTheme="majorHAnsi" w:eastAsiaTheme="majorEastAsia" w:hAnsiTheme="majorHAnsi" w:cstheme="majorBidi"/>
      <w:caps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3-nfasis11">
    <w:name w:val="Tabla de cuadrícula 3 - Énfasis 1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customStyle="1" w:styleId="Tabladelista7concolores-nfasis11">
    <w:name w:val="Tabla de lista 7 con colores - Énfasis 11"/>
    <w:basedOn w:val="Table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cuadrcula5oscura-nfasis11">
    <w:name w:val="Tabla de cuadrícula 5 oscura - Énfasis 1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customStyle="1" w:styleId="Tabladecuadrcula4-nfasis61">
    <w:name w:val="Tabla de cuadrícula 4 - Énfasis 6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Cuadrculadetablaclara1">
    <w:name w:val="Cuadrícula de tabla clara1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delista2-nfasis11">
    <w:name w:val="Tabla de lista 2 - Énfasis 1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adelista1clara-nfasis21">
    <w:name w:val="Tabla de lista 1 clara - Énfasis 21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3333F"/>
    <w:rPr>
      <w:color w:val="595959" w:themeColor="text1" w:themeTint="A6"/>
    </w:rPr>
  </w:style>
  <w:style w:type="table" w:customStyle="1" w:styleId="Tabladecuadrcula4-nfasis11">
    <w:name w:val="Tabla de cuadrícula 4 - Énfasis 1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adecuadrcula4-nfasis21">
    <w:name w:val="Tabla de cuadrícula 4 - Énfasis 2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anormal41">
    <w:name w:val="Tabla normal 41"/>
    <w:basedOn w:val="Table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-nfasis61">
    <w:name w:val="Tabla de cuadrícula 1 clara - Énfasis 6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1clara-nfasis61">
    <w:name w:val="Tabla de lista 1 clara - Énfasis 61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Header">
    <w:name w:val="header"/>
    <w:basedOn w:val="Normal"/>
    <w:link w:val="HeaderChar"/>
    <w:uiPriority w:val="2"/>
    <w:unhideWhenUsed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2"/>
  </w:style>
  <w:style w:type="paragraph" w:styleId="Footer">
    <w:name w:val="footer"/>
    <w:basedOn w:val="Normal"/>
    <w:link w:val="FooterChar"/>
    <w:uiPriority w:val="99"/>
    <w:unhideWhenUsed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inbordes">
    <w:name w:val="Sin bordes"/>
    <w:basedOn w:val="TableNormal"/>
    <w:uiPriority w:val="99"/>
    <w:pPr>
      <w:spacing w:after="0" w:line="240" w:lineRule="auto"/>
    </w:pPr>
    <w:tblPr/>
  </w:style>
  <w:style w:type="table" w:customStyle="1" w:styleId="Tabladecuadrcula1clara-nfasis11">
    <w:name w:val="Tabla de cuadrícula 1 clara - Énfasis 11"/>
    <w:aliases w:val="Sample questionnaires table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94B6D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customStyle="1" w:styleId="Tabladecuadrcula2-nfasis11">
    <w:name w:val="Tabla de cuadrícula 2 - Énfasis 1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tipo">
    <w:name w:val="Logotipo"/>
    <w:basedOn w:val="Normal"/>
    <w:uiPriority w:val="1"/>
    <w:qFormat/>
    <w:rsid w:val="00E279B8"/>
    <w:pPr>
      <w:spacing w:before="5160" w:after="1440" w:line="720" w:lineRule="auto"/>
      <w:jc w:val="right"/>
    </w:pPr>
    <w:rPr>
      <w:noProof/>
      <w:color w:val="59473F" w:themeColor="text2" w:themeShade="BF"/>
      <w:sz w:val="52"/>
      <w:szCs w:val="5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Informacindecontacto">
    <w:name w:val="Información de contacto"/>
    <w:basedOn w:val="Normal"/>
    <w:uiPriority w:val="1"/>
    <w:qFormat/>
    <w:pPr>
      <w:spacing w:after="0"/>
      <w:jc w:val="right"/>
    </w:pPr>
    <w:rPr>
      <w:caps/>
    </w:rPr>
  </w:style>
  <w:style w:type="table" w:customStyle="1" w:styleId="Tabladecuadrcula3-nfasis31">
    <w:name w:val="Tabla de cuadrícula 3 - Énfasis 3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customStyle="1" w:styleId="Tabladecuadrcula5oscura-nfasis31">
    <w:name w:val="Tabla de cuadrícula 5 oscura - Énfasis 3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customStyle="1" w:styleId="Tabladecuadrcula1clara-nfasis31">
    <w:name w:val="Tabla de cuadrícula 1 clara - Énfasis 3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1"/>
    <w:qFormat/>
    <w:rPr>
      <w:b/>
      <w:bCs/>
    </w:rPr>
  </w:style>
  <w:style w:type="paragraph" w:customStyle="1" w:styleId="Textodelatabla">
    <w:name w:val="Texto de la tabla"/>
    <w:basedOn w:val="Normal"/>
    <w:uiPriority w:val="1"/>
    <w:qFormat/>
    <w:pPr>
      <w:spacing w:before="120" w:after="0"/>
    </w:pPr>
  </w:style>
  <w:style w:type="table" w:customStyle="1" w:styleId="Tabladelista6concolores-nfasis21">
    <w:name w:val="Tabla de lista 6 con colores - Énfasis 21"/>
    <w:basedOn w:val="TableNormal"/>
    <w:uiPriority w:val="51"/>
    <w:pPr>
      <w:spacing w:after="0"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adecuadrcula1Claro-nfasis21">
    <w:name w:val="Tabla de cuadrícula 1 Claro - Énfasis 2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1"/>
    <w:unhideWhenUsed/>
    <w:pPr>
      <w:numPr>
        <w:numId w:val="2"/>
      </w:numPr>
    </w:pPr>
  </w:style>
  <w:style w:type="paragraph" w:customStyle="1" w:styleId="Imagen">
    <w:name w:val="Imagen"/>
    <w:basedOn w:val="Normal"/>
    <w:qFormat/>
    <w:rsid w:val="00E279B8"/>
    <w:pPr>
      <w:spacing w:before="5760" w:after="0" w:line="720" w:lineRule="auto"/>
      <w:jc w:val="right"/>
    </w:pPr>
  </w:style>
  <w:style w:type="character" w:styleId="IntenseEmphasis">
    <w:name w:val="Intense Emphasis"/>
    <w:basedOn w:val="DefaultParagraphFont"/>
    <w:uiPriority w:val="21"/>
    <w:semiHidden/>
    <w:unhideWhenUsed/>
    <w:rsid w:val="0013333F"/>
    <w:rPr>
      <w:i/>
      <w:iCs/>
      <w:color w:val="355D7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13333F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355D7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3333F"/>
    <w:rPr>
      <w:i/>
      <w:iCs/>
      <w:color w:val="355D7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rsid w:val="0013333F"/>
    <w:rPr>
      <w:b/>
      <w:bCs/>
      <w:caps w:val="0"/>
      <w:smallCaps/>
      <w:color w:val="355D7E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13333F"/>
    <w:pPr>
      <w:pBdr>
        <w:top w:val="single" w:sz="2" w:space="10" w:color="355D7E" w:themeColor="accent1" w:themeShade="80" w:shadow="1"/>
        <w:left w:val="single" w:sz="2" w:space="10" w:color="355D7E" w:themeColor="accent1" w:themeShade="80" w:shadow="1"/>
        <w:bottom w:val="single" w:sz="2" w:space="10" w:color="355D7E" w:themeColor="accent1" w:themeShade="80" w:shadow="1"/>
        <w:right w:val="single" w:sz="2" w:space="10" w:color="355D7E" w:themeColor="accent1" w:themeShade="80" w:shadow="1"/>
      </w:pBdr>
      <w:ind w:left="1152" w:right="1152"/>
    </w:pPr>
    <w:rPr>
      <w:i/>
      <w:iCs/>
      <w:color w:val="355D7E" w:themeColor="accent1" w:themeShade="80"/>
    </w:rPr>
  </w:style>
  <w:style w:type="character" w:styleId="Hyperlink">
    <w:name w:val="Hyperlink"/>
    <w:basedOn w:val="DefaultParagraphFont"/>
    <w:uiPriority w:val="99"/>
    <w:semiHidden/>
    <w:unhideWhenUsed/>
    <w:rsid w:val="0013333F"/>
    <w:rPr>
      <w:color w:val="7C5F1D" w:themeColor="accent4" w:themeShade="80"/>
      <w:u w:val="single"/>
    </w:rPr>
  </w:style>
  <w:style w:type="character" w:customStyle="1" w:styleId="Mencinnoresuelta">
    <w:name w:val="Mención no resuelta"/>
    <w:basedOn w:val="DefaultParagraphFont"/>
    <w:uiPriority w:val="99"/>
    <w:semiHidden/>
    <w:unhideWhenUsed/>
    <w:rsid w:val="0013333F"/>
    <w:rPr>
      <w:color w:val="595959" w:themeColor="text1" w:themeTint="A6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6D9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D9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00028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C11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11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11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11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11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7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aquin\AppData\Roaming\Microsoft\Templates\Plan%20de%20comunicaci&#243;n%20de%20proyect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8CC7976E3D4BAA9043B8381F081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A5F94-FAE9-412D-8AF9-22E92E5E05AE}"/>
      </w:docPartPr>
      <w:docPartBody>
        <w:p w:rsidR="005A7FE5" w:rsidRDefault="00000000">
          <w:pPr>
            <w:pStyle w:val="BB8CC7976E3D4BAA9043B8381F081748"/>
          </w:pPr>
          <w:r>
            <w:rPr>
              <w:lang w:bidi="es-ES"/>
            </w:rPr>
            <w:t>nombre de la empresa</w:t>
          </w:r>
        </w:p>
      </w:docPartBody>
    </w:docPart>
    <w:docPart>
      <w:docPartPr>
        <w:name w:val="CBE6B77F5CE645DE9AAA153E38A04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BD2DA-FA94-4BC9-A2EA-A1EFC650E041}"/>
      </w:docPartPr>
      <w:docPartBody>
        <w:p w:rsidR="005A7FE5" w:rsidRDefault="00000000">
          <w:pPr>
            <w:pStyle w:val="CBE6B77F5CE645DE9AAA153E38A04E0D"/>
          </w:pPr>
          <w:r>
            <w:rPr>
              <w:lang w:bidi="es-ES"/>
            </w:rPr>
            <w:t>Dirección de la empresa</w:t>
          </w:r>
        </w:p>
      </w:docPartBody>
    </w:docPart>
    <w:docPart>
      <w:docPartPr>
        <w:name w:val="340F87D90A5043E2ACE49B7F571E1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E1D07-BF16-4069-95D6-2695B5848693}"/>
      </w:docPartPr>
      <w:docPartBody>
        <w:p w:rsidR="005A7FE5" w:rsidRDefault="00000000">
          <w:pPr>
            <w:pStyle w:val="340F87D90A5043E2ACE49B7F571E1476"/>
          </w:pPr>
          <w:r>
            <w:rPr>
              <w:lang w:bidi="es-ES"/>
            </w:rPr>
            <w:t>Plan de comunicación del proyecto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42"/>
    <w:rsid w:val="00016EB5"/>
    <w:rsid w:val="000D6C73"/>
    <w:rsid w:val="00305C57"/>
    <w:rsid w:val="004E1C18"/>
    <w:rsid w:val="00500FDD"/>
    <w:rsid w:val="005A6744"/>
    <w:rsid w:val="005A7FE5"/>
    <w:rsid w:val="00633523"/>
    <w:rsid w:val="009153BE"/>
    <w:rsid w:val="00955817"/>
    <w:rsid w:val="00A17362"/>
    <w:rsid w:val="00A80E32"/>
    <w:rsid w:val="00B87D42"/>
    <w:rsid w:val="00E9594D"/>
    <w:rsid w:val="00FB01E8"/>
    <w:rsid w:val="00FC6B4D"/>
    <w:rsid w:val="00FD0831"/>
    <w:rsid w:val="00FD147B"/>
    <w:rsid w:val="00FD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8CC7976E3D4BAA9043B8381F081748">
    <w:name w:val="BB8CC7976E3D4BAA9043B8381F081748"/>
  </w:style>
  <w:style w:type="paragraph" w:customStyle="1" w:styleId="CBE6B77F5CE645DE9AAA153E38A04E0D">
    <w:name w:val="CBE6B77F5CE645DE9AAA153E38A04E0D"/>
  </w:style>
  <w:style w:type="paragraph" w:customStyle="1" w:styleId="340F87D90A5043E2ACE49B7F571E1476">
    <w:name w:val="340F87D90A5043E2ACE49B7F571E1476"/>
  </w:style>
  <w:style w:type="character" w:styleId="Strong">
    <w:name w:val="Strong"/>
    <w:basedOn w:val="DefaultParagraphFont"/>
    <w:uiPriority w:val="1"/>
    <w:qFormat/>
    <w:rPr>
      <w:b/>
      <w:bCs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8.jpeg"/></Relationships>
</file>

<file path=word/theme/theme1.xml><?xml version="1.0" encoding="utf-8"?>
<a:theme xmlns:a="http://schemas.openxmlformats.org/drawingml/2006/main" name="Project communication pl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cdr.fiunlp@gmail.com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de comunicación de proyectos</Template>
  <TotalTime>11</TotalTime>
  <Pages>1</Pages>
  <Words>567</Words>
  <Characters>3121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facultad de ingenieria, unlp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Joaquin Labarta</dc:creator>
  <cp:keywords>Introduccion</cp:keywords>
  <cp:lastModifiedBy>Joaquin Labarta</cp:lastModifiedBy>
  <cp:revision>5</cp:revision>
  <cp:lastPrinted>2025-07-15T18:15:00Z</cp:lastPrinted>
  <dcterms:created xsi:type="dcterms:W3CDTF">2025-07-15T18:13:00Z</dcterms:created>
  <dcterms:modified xsi:type="dcterms:W3CDTF">2025-07-15T18:24:00Z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